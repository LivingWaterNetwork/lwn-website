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3E0ED" w14:textId="77777777" w:rsidR="008F2F79" w:rsidRDefault="008F2F79" w:rsidP="008F2F79">
      <w:pPr>
        <w:pStyle w:val="Title"/>
      </w:pPr>
      <w:r>
        <w:t>At the Table: A Guide to Spiritual and Emotional Formation for Kingdom Leaders</w:t>
      </w:r>
    </w:p>
    <w:p w14:paraId="47C3ECCF" w14:textId="6E8E8C43" w:rsidR="00400755" w:rsidRDefault="008F2F79" w:rsidP="00FD1CB4">
      <w:pPr>
        <w:pStyle w:val="Heading2"/>
        <w:jc w:val="center"/>
      </w:pPr>
      <w:r w:rsidRPr="008F2F79">
        <w:lastRenderedPageBreak/>
        <w:t>How to Use This Guide</w:t>
      </w:r>
    </w:p>
    <w:p w14:paraId="17733471" w14:textId="77777777" w:rsidR="00FD1CB4" w:rsidRDefault="008F2F79" w:rsidP="00FD1CB4">
      <w:pPr>
        <w:pStyle w:val="BlockText"/>
        <w:spacing w:line="240" w:lineRule="auto"/>
        <w:rPr>
          <w:b/>
          <w:bCs/>
        </w:rPr>
      </w:pPr>
      <w:r w:rsidRPr="008F2F79">
        <w:rPr>
          <w:b/>
          <w:bCs/>
        </w:rPr>
        <w:t>From Living Water Network</w:t>
      </w:r>
    </w:p>
    <w:p w14:paraId="42608CCD" w14:textId="37CEE6A6" w:rsidR="00400755" w:rsidRPr="00FD1CB4" w:rsidRDefault="008F2F79" w:rsidP="00FD1CB4">
      <w:pPr>
        <w:pStyle w:val="BlockText"/>
        <w:spacing w:line="240" w:lineRule="auto"/>
        <w:rPr>
          <w:b/>
          <w:bCs/>
        </w:rPr>
      </w:pPr>
      <w:r w:rsidRPr="008F2F79">
        <w:rPr>
          <w:b/>
          <w:bCs/>
        </w:rPr>
        <w:t>Dear Friend,</w:t>
      </w:r>
    </w:p>
    <w:p w14:paraId="406C4026" w14:textId="497AFE60" w:rsidR="008F2F79" w:rsidRPr="008F2F79" w:rsidRDefault="008F2F79" w:rsidP="00FD1CB4">
      <w:pPr>
        <w:spacing w:line="240" w:lineRule="auto"/>
      </w:pPr>
      <w:r w:rsidRPr="008F2F79">
        <w:t>Welcome to </w:t>
      </w:r>
      <w:r w:rsidRPr="008F2F79">
        <w:rPr>
          <w:i/>
          <w:iCs/>
        </w:rPr>
        <w:t>At the Table: A Guide to Spiritual and Emotional Formation for Kingdom Leaders.</w:t>
      </w:r>
    </w:p>
    <w:p w14:paraId="0D0678E1" w14:textId="2220D880" w:rsidR="00400755" w:rsidRDefault="008F2F79" w:rsidP="00FD1CB4">
      <w:pPr>
        <w:spacing w:line="240" w:lineRule="auto"/>
      </w:pPr>
      <w:r w:rsidRPr="008F2F79">
        <w:t>My deepest prayer is that this would be more than a manual you complete—it would become a journey you enter with Jesus. At this Table, you are invited to rest, to be known, and to let grace reshape every corner of your life.</w:t>
      </w:r>
    </w:p>
    <w:p w14:paraId="7EB2F65E" w14:textId="77777777" w:rsidR="008F2F79" w:rsidRPr="008F2F79" w:rsidRDefault="00D46A82" w:rsidP="00FD1CB4">
      <w:pPr>
        <w:spacing w:line="240" w:lineRule="auto"/>
      </w:pPr>
      <w:r w:rsidRPr="00607CDF">
        <w:rPr>
          <w:noProof/>
        </w:rPr>
      </w:r>
      <w:r w:rsidR="00D46A82" w:rsidRPr="00607CDF">
        <w:rPr>
          <w:noProof/>
        </w:rPr>
        <w:pict w14:anchorId="191C1BB2">
          <v:rect id="_x0000_i1990" alt="" style="width:468pt;height:.05pt;mso-width-percent:0;mso-height-percent:0;mso-width-percent:0;mso-height-percent:0" o:hralign="center" o:hrstd="t" o:hr="t" fillcolor="#a0a0a0" stroked="f"/>
        </w:pict>
      </w:r>
    </w:p>
    <w:p w14:paraId="32A272C7" w14:textId="77777777" w:rsidR="008F2F79" w:rsidRPr="008F2F79" w:rsidRDefault="008F2F79" w:rsidP="00FD1CB4">
      <w:pPr>
        <w:spacing w:line="240" w:lineRule="auto"/>
        <w:rPr>
          <w:b/>
          <w:bCs/>
        </w:rPr>
      </w:pPr>
      <w:r w:rsidRPr="008F2F79">
        <w:rPr>
          <w:b/>
          <w:bCs/>
        </w:rPr>
        <w:t>Purpose &amp; Posture</w:t>
      </w:r>
    </w:p>
    <w:p w14:paraId="1D1A153C" w14:textId="578BC1EF" w:rsidR="008F2F79" w:rsidRPr="008F2F79" w:rsidRDefault="008F2F79" w:rsidP="00FD1CB4">
      <w:pPr>
        <w:spacing w:line="240" w:lineRule="auto"/>
      </w:pPr>
      <w:r w:rsidRPr="008F2F79">
        <w:t>This guide is designed for leaders, ministry teams, and anyone longing for formation</w:t>
      </w:r>
      <w:r>
        <w:t xml:space="preserve">, </w:t>
      </w:r>
      <w:r w:rsidRPr="008F2F79">
        <w:t>not merely discipline, but transformation.</w:t>
      </w:r>
    </w:p>
    <w:p w14:paraId="0CAD6994" w14:textId="745D5DCE" w:rsidR="008F2F79" w:rsidRPr="008F2F79" w:rsidRDefault="008F2F79" w:rsidP="00FD1CB4">
      <w:pPr>
        <w:spacing w:line="240" w:lineRule="auto"/>
      </w:pPr>
      <w:r w:rsidRPr="008F2F79">
        <w:t>It addresses six foundational spheres of health: </w:t>
      </w:r>
      <w:r w:rsidRPr="008F2F79">
        <w:rPr>
          <w:i/>
          <w:iCs/>
        </w:rPr>
        <w:t>spiritual, mental, emotional, physical, relational,</w:t>
      </w:r>
      <w:r w:rsidRPr="008F2F79">
        <w:t> and </w:t>
      </w:r>
      <w:r w:rsidRPr="008F2F79">
        <w:rPr>
          <w:i/>
          <w:iCs/>
        </w:rPr>
        <w:t>stewardship</w:t>
      </w:r>
      <w:r>
        <w:t xml:space="preserve">, </w:t>
      </w:r>
      <w:r w:rsidRPr="008F2F79">
        <w:t>because the Christian life is holistic.</w:t>
      </w:r>
    </w:p>
    <w:p w14:paraId="73B810E1" w14:textId="77777777" w:rsidR="008F2F79" w:rsidRPr="008F2F79" w:rsidRDefault="008F2F79" w:rsidP="00FD1CB4">
      <w:pPr>
        <w:spacing w:line="240" w:lineRule="auto"/>
      </w:pPr>
      <w:r w:rsidRPr="008F2F79">
        <w:t>As you walk through this journey, your heart, mind, body, and relationships are all part of the same pilgrimage toward wholeness in Christ.</w:t>
      </w:r>
    </w:p>
    <w:p w14:paraId="776C77D4" w14:textId="77777777" w:rsidR="008F2F79" w:rsidRPr="008F2F79" w:rsidRDefault="008F2F79" w:rsidP="00FD1CB4">
      <w:pPr>
        <w:spacing w:line="240" w:lineRule="auto"/>
      </w:pPr>
      <w:r w:rsidRPr="008F2F79">
        <w:t>Use this guide individually or with a team. After each section, you’ll find reflection prompts and a </w:t>
      </w:r>
      <w:r w:rsidRPr="008F2F79">
        <w:rPr>
          <w:i/>
          <w:iCs/>
        </w:rPr>
        <w:t>SMART Goal Guide</w:t>
      </w:r>
      <w:r w:rsidRPr="008F2F79">
        <w:t> to help you move from insight to obedience. Don’t rush. Let the Spirit linger on your questions, press into your blind spots, and lead you to repentance and renewal.</w:t>
      </w:r>
    </w:p>
    <w:p w14:paraId="173DF608" w14:textId="77777777" w:rsidR="008F2F79" w:rsidRPr="008F2F79" w:rsidRDefault="00D46A82" w:rsidP="00FD1CB4">
      <w:pPr>
        <w:spacing w:line="240" w:lineRule="auto"/>
      </w:pPr>
      <w:r w:rsidRPr="00607CDF">
        <w:rPr>
          <w:noProof/>
        </w:rPr>
      </w:r>
      <w:r w:rsidR="00D46A82" w:rsidRPr="00607CDF">
        <w:rPr>
          <w:noProof/>
        </w:rPr>
        <w:pict w14:anchorId="019FC2EF">
          <v:rect id="_x0000_i1989" alt="" style="width:468pt;height:.05pt;mso-width-percent:0;mso-height-percent:0;mso-width-percent:0;mso-height-percent:0" o:hralign="center" o:hrstd="t" o:hr="t" fillcolor="#a0a0a0" stroked="f"/>
        </w:pict>
      </w:r>
    </w:p>
    <w:p w14:paraId="3F1447AE" w14:textId="77777777" w:rsidR="008F2F79" w:rsidRPr="008F2F79" w:rsidRDefault="008F2F79" w:rsidP="00FD1CB4">
      <w:pPr>
        <w:spacing w:line="240" w:lineRule="auto"/>
        <w:rPr>
          <w:b/>
          <w:bCs/>
        </w:rPr>
      </w:pPr>
      <w:r w:rsidRPr="008F2F79">
        <w:rPr>
          <w:b/>
          <w:bCs/>
        </w:rPr>
        <w:t>Recommended Rhythm: One Section Every Two Weeks</w:t>
      </w:r>
    </w:p>
    <w:p w14:paraId="080EAF96" w14:textId="77777777" w:rsidR="008F2F79" w:rsidRPr="008F2F79" w:rsidRDefault="008F2F79" w:rsidP="00FD1CB4">
      <w:pPr>
        <w:spacing w:line="240" w:lineRule="auto"/>
      </w:pPr>
      <w:r w:rsidRPr="008F2F79">
        <w:t>Based on formation practices from similar discipleship pathways, walking through one section every two weeks provides a rhythm that balances depth and momentum.</w:t>
      </w:r>
    </w:p>
    <w:p w14:paraId="3672CB02" w14:textId="77777777" w:rsidR="008F2F79" w:rsidRPr="008F2F79" w:rsidRDefault="008F2F79" w:rsidP="00FD1CB4">
      <w:pPr>
        <w:spacing w:line="240" w:lineRule="auto"/>
      </w:pPr>
      <w:r w:rsidRPr="008F2F79">
        <w:t>This pace gives you space to reflect, pray, and apply what you’re learning before moving on. For teams, it also allows group debriefs and accountability without pressure or hurry.</w:t>
      </w:r>
    </w:p>
    <w:p w14:paraId="6CE2EA6F" w14:textId="1DEE8A54" w:rsidR="00FD1CB4" w:rsidRDefault="008F2F79" w:rsidP="00FD1CB4">
      <w:pPr>
        <w:spacing w:line="240" w:lineRule="auto"/>
        <w:rPr>
          <w:b/>
          <w:bCs/>
        </w:rPr>
      </w:pPr>
      <w:r w:rsidRPr="008F2F79">
        <w:t>If your season is lighter, you may move through one section per week. If your schedule is heavy, one section per month might allow more space for reflection and application. The key is </w:t>
      </w:r>
      <w:r w:rsidRPr="008F2F79">
        <w:rPr>
          <w:b/>
          <w:bCs/>
        </w:rPr>
        <w:t>faithfulness, not speed.</w:t>
      </w:r>
    </w:p>
    <w:p w14:paraId="633D7A13" w14:textId="77777777" w:rsidR="00FD1CB4" w:rsidRDefault="00FD1CB4">
      <w:pPr>
        <w:rPr>
          <w:b/>
          <w:bCs/>
        </w:rPr>
      </w:pPr>
      <w:r>
        <w:rPr>
          <w:b/>
          <w:bCs/>
        </w:rPr>
        <w:br w:type="page"/>
      </w:r>
    </w:p>
    <w:p w14:paraId="33FD77ED" w14:textId="77777777" w:rsidR="008F2F79" w:rsidRPr="008F2F79" w:rsidRDefault="008F2F79" w:rsidP="00FD1CB4">
      <w:pPr>
        <w:spacing w:line="240" w:lineRule="auto"/>
      </w:pPr>
    </w:p>
    <w:p w14:paraId="584894F1" w14:textId="77777777" w:rsidR="008F2F79" w:rsidRPr="008F2F79" w:rsidRDefault="00D46A82" w:rsidP="00FD1CB4">
      <w:pPr>
        <w:spacing w:line="240" w:lineRule="auto"/>
      </w:pPr>
      <w:r w:rsidRPr="008F2F79">
        <w:rPr>
          <w:noProof/>
        </w:rPr>
      </w:r>
      <w:r w:rsidR="00D46A82" w:rsidRPr="008F2F79">
        <w:rPr>
          <w:noProof/>
        </w:rPr>
        <w:pict w14:anchorId="19EF0843">
          <v:rect id="_x0000_i1988" alt="" style="width:468pt;height:.05pt;mso-width-percent:0;mso-height-percent:0;mso-width-percent:0;mso-height-percent:0" o:hralign="center" o:hrstd="t" o:hr="t" fillcolor="#a0a0a0" stroked="f"/>
        </w:pict>
      </w:r>
    </w:p>
    <w:p w14:paraId="7386BBB0" w14:textId="77777777" w:rsidR="008F2F79" w:rsidRPr="008F2F79" w:rsidRDefault="008F2F79" w:rsidP="00FD1CB4">
      <w:pPr>
        <w:spacing w:line="240" w:lineRule="auto"/>
        <w:rPr>
          <w:b/>
          <w:bCs/>
        </w:rPr>
      </w:pPr>
      <w:r w:rsidRPr="008F2F79">
        <w:rPr>
          <w:b/>
          <w:bCs/>
        </w:rPr>
        <w:t>Expectations &amp; Grace</w:t>
      </w:r>
    </w:p>
    <w:p w14:paraId="12DB3C7C" w14:textId="77777777" w:rsidR="008F2F79" w:rsidRPr="008F2F79" w:rsidRDefault="008F2F79" w:rsidP="00FD1CB4">
      <w:pPr>
        <w:spacing w:line="240" w:lineRule="auto"/>
      </w:pPr>
      <w:r w:rsidRPr="008F2F79">
        <w:t>This journey is not a test of performance but an invitation to communion.</w:t>
      </w:r>
    </w:p>
    <w:p w14:paraId="7FAC2A19" w14:textId="52538DCD" w:rsidR="008F2F79" w:rsidRPr="008F2F79" w:rsidRDefault="008F2F79" w:rsidP="00FD1CB4">
      <w:pPr>
        <w:spacing w:line="240" w:lineRule="auto"/>
      </w:pPr>
      <w:r w:rsidRPr="008F2F79">
        <w:t>There will be days when you stay consistent, and days when you fall behind</w:t>
      </w:r>
      <w:r>
        <w:t xml:space="preserve">, </w:t>
      </w:r>
      <w:r w:rsidRPr="008F2F79">
        <w:t>that’s okay. Repentance, not perfection, is what keeps you close to Jesus.</w:t>
      </w:r>
    </w:p>
    <w:p w14:paraId="0AD8051C" w14:textId="77777777" w:rsidR="008F2F79" w:rsidRPr="008F2F79" w:rsidRDefault="008F2F79" w:rsidP="00FD1CB4">
      <w:pPr>
        <w:spacing w:line="240" w:lineRule="auto"/>
      </w:pPr>
      <w:r w:rsidRPr="008F2F79">
        <w:t>Be gentle with yourself. Let grace lead you back whenever you drift.</w:t>
      </w:r>
    </w:p>
    <w:p w14:paraId="1C48B8C0" w14:textId="77777777" w:rsidR="008F2F79" w:rsidRPr="008F2F79" w:rsidRDefault="00D46A82" w:rsidP="00FD1CB4">
      <w:pPr>
        <w:spacing w:line="240" w:lineRule="auto"/>
      </w:pPr>
      <w:r w:rsidRPr="008F2F79">
        <w:rPr>
          <w:noProof/>
        </w:rPr>
      </w:r>
      <w:r w:rsidR="00D46A82" w:rsidRPr="008F2F79">
        <w:rPr>
          <w:noProof/>
        </w:rPr>
        <w:pict w14:anchorId="0EBAF47F">
          <v:rect id="_x0000_i1987" alt="" style="width:468pt;height:.05pt;mso-width-percent:0;mso-height-percent:0;mso-width-percent:0;mso-height-percent:0" o:hralign="center" o:hrstd="t" o:hr="t" fillcolor="#a0a0a0" stroked="f"/>
        </w:pict>
      </w:r>
    </w:p>
    <w:p w14:paraId="2CE44C5B" w14:textId="77777777" w:rsidR="008F2F79" w:rsidRPr="008F2F79" w:rsidRDefault="008F2F79" w:rsidP="00FD1CB4">
      <w:pPr>
        <w:spacing w:line="240" w:lineRule="auto"/>
        <w:rPr>
          <w:b/>
          <w:bCs/>
        </w:rPr>
      </w:pPr>
      <w:r w:rsidRPr="008F2F79">
        <w:rPr>
          <w:b/>
          <w:bCs/>
        </w:rPr>
        <w:t>A Final Word</w:t>
      </w:r>
    </w:p>
    <w:p w14:paraId="4D521826" w14:textId="7FCE2B20" w:rsidR="008F2F79" w:rsidRPr="008F2F79" w:rsidRDefault="008F2F79" w:rsidP="00FD1CB4">
      <w:pPr>
        <w:spacing w:line="240" w:lineRule="auto"/>
      </w:pPr>
      <w:r w:rsidRPr="008F2F79">
        <w:t>My prayer is that by the time you complete this guide, you no longer “use” it</w:t>
      </w:r>
      <w:r w:rsidR="00F37B0B">
        <w:t xml:space="preserve">, </w:t>
      </w:r>
      <w:r w:rsidRPr="008F2F79">
        <w:t>you </w:t>
      </w:r>
      <w:r w:rsidRPr="008F2F79">
        <w:rPr>
          <w:i/>
          <w:iCs/>
        </w:rPr>
        <w:t>live</w:t>
      </w:r>
      <w:r w:rsidRPr="008F2F79">
        <w:t> it.</w:t>
      </w:r>
      <w:r w:rsidRPr="008F2F79">
        <w:br/>
        <w:t>That your rhythms of prayer, rest, obedience, and surrender would no longer feel like assignments, but like relationship.</w:t>
      </w:r>
    </w:p>
    <w:p w14:paraId="61754285" w14:textId="77777777" w:rsidR="008F2F79" w:rsidRPr="008F2F79" w:rsidRDefault="008F2F79" w:rsidP="00FD1CB4">
      <w:pPr>
        <w:spacing w:line="240" w:lineRule="auto"/>
      </w:pPr>
      <w:r w:rsidRPr="008F2F79">
        <w:t>Christ at your center.</w:t>
      </w:r>
      <w:r w:rsidRPr="008F2F79">
        <w:br/>
        <w:t>The Spirit in your strength.</w:t>
      </w:r>
      <w:r w:rsidRPr="008F2F79">
        <w:br/>
        <w:t>A life that invites others to feast at the same Table of renewal and rest.</w:t>
      </w:r>
    </w:p>
    <w:p w14:paraId="6A85C48D" w14:textId="77777777" w:rsidR="008F2F79" w:rsidRPr="008F2F79" w:rsidRDefault="008F2F79" w:rsidP="00FD1CB4">
      <w:pPr>
        <w:spacing w:line="240" w:lineRule="auto"/>
      </w:pPr>
      <w:r w:rsidRPr="008F2F79">
        <w:rPr>
          <w:b/>
          <w:bCs/>
        </w:rPr>
        <w:t>– OJF</w:t>
      </w:r>
    </w:p>
    <w:p w14:paraId="38CAB528" w14:textId="77777777" w:rsidR="008F2F79" w:rsidRDefault="008F2F79" w:rsidP="00FD1CB4">
      <w:pPr>
        <w:spacing w:line="240" w:lineRule="auto"/>
      </w:pPr>
    </w:p>
    <w:p w14:paraId="3BBCB4DC" w14:textId="77777777" w:rsidR="008F2F79" w:rsidRDefault="008F2F79" w:rsidP="00FD1CB4">
      <w:pPr>
        <w:spacing w:line="240" w:lineRule="auto"/>
        <w:rPr>
          <w:rFonts w:asciiTheme="majorHAnsi" w:eastAsiaTheme="majorEastAsia" w:hAnsiTheme="majorHAnsi" w:cstheme="majorBidi"/>
          <w:b/>
          <w:color w:val="E09B3B" w:themeColor="accent1"/>
          <w:sz w:val="38"/>
          <w:szCs w:val="26"/>
        </w:rPr>
      </w:pPr>
      <w:r>
        <w:br w:type="page"/>
      </w:r>
    </w:p>
    <w:p w14:paraId="718D2D09" w14:textId="33B58CD4" w:rsidR="00400755" w:rsidRDefault="008F2F79" w:rsidP="00FD1CB4">
      <w:pPr>
        <w:pStyle w:val="Heading2"/>
        <w:pBdr>
          <w:top w:val="single" w:sz="24" w:space="30" w:color="2A2A2A" w:themeColor="text2"/>
        </w:pBdr>
        <w:jc w:val="center"/>
      </w:pPr>
      <w:r>
        <w:lastRenderedPageBreak/>
        <w:t>Introduction</w:t>
      </w:r>
    </w:p>
    <w:p w14:paraId="2DB8C3E4" w14:textId="77777777" w:rsidR="00FD1CB4" w:rsidRPr="00FD1CB4" w:rsidRDefault="00FD1CB4" w:rsidP="00FD1CB4">
      <w:pPr>
        <w:spacing w:before="100" w:beforeAutospacing="1" w:after="100" w:afterAutospacing="1" w:line="240" w:lineRule="auto"/>
        <w:jc w:val="center"/>
        <w:rPr>
          <w:rFonts w:ascii="Times New Roman" w:eastAsia="Times New Roman" w:hAnsi="Times New Roman" w:cs="Times New Roman"/>
          <w:color w:val="000000"/>
          <w:sz w:val="24"/>
          <w:szCs w:val="24"/>
          <w:lang w:eastAsia="en-US"/>
        </w:rPr>
      </w:pPr>
      <w:r w:rsidRPr="00FD1CB4">
        <w:rPr>
          <w:rFonts w:eastAsia="Times New Roman" w:cstheme="minorHAnsi"/>
          <w:i/>
          <w:iCs/>
          <w:color w:val="000000"/>
          <w:lang w:eastAsia="en-US"/>
        </w:rPr>
        <w:t>“The most important thing in your life is not what you do; it’s who you become. That’s what you take into eternity.”</w:t>
      </w:r>
      <w:r w:rsidRPr="00FD1CB4">
        <w:rPr>
          <w:rFonts w:ascii="Times New Roman" w:eastAsia="Times New Roman" w:hAnsi="Times New Roman" w:cs="Times New Roman"/>
          <w:color w:val="000000"/>
          <w:sz w:val="24"/>
          <w:szCs w:val="24"/>
          <w:lang w:eastAsia="en-US"/>
        </w:rPr>
        <w:br/>
      </w:r>
      <w:r w:rsidRPr="00FD1CB4">
        <w:rPr>
          <w:rFonts w:eastAsia="Times New Roman" w:cstheme="minorHAnsi"/>
          <w:color w:val="000000"/>
          <w:lang w:eastAsia="en-US"/>
        </w:rPr>
        <w:t>— Dallas Willard, </w:t>
      </w:r>
      <w:r w:rsidRPr="00FD1CB4">
        <w:rPr>
          <w:rFonts w:eastAsia="Times New Roman" w:cstheme="minorHAnsi"/>
          <w:i/>
          <w:iCs/>
          <w:color w:val="000000"/>
          <w:lang w:eastAsia="en-US"/>
        </w:rPr>
        <w:t>Renovation of the Heart</w:t>
      </w:r>
    </w:p>
    <w:p w14:paraId="243FBF1F" w14:textId="77777777" w:rsidR="00FD1CB4" w:rsidRPr="00FD1CB4" w:rsidRDefault="00FD1CB4" w:rsidP="00FD1CB4">
      <w:pPr>
        <w:spacing w:before="100" w:beforeAutospacing="1" w:after="100" w:afterAutospacing="1" w:line="240" w:lineRule="auto"/>
        <w:jc w:val="center"/>
        <w:rPr>
          <w:rFonts w:eastAsia="Times New Roman" w:cstheme="minorHAnsi"/>
          <w:color w:val="000000"/>
          <w:lang w:eastAsia="en-US"/>
        </w:rPr>
      </w:pPr>
      <w:r w:rsidRPr="00FD1CB4">
        <w:rPr>
          <w:rFonts w:eastAsia="Times New Roman" w:cstheme="minorHAnsi"/>
          <w:i/>
          <w:iCs/>
          <w:color w:val="000000"/>
          <w:lang w:eastAsia="en-US"/>
        </w:rPr>
        <w:t>“The goal of apprenticeship to Jesus is learning to live so that we’re at home in the kingdom of God.”</w:t>
      </w:r>
      <w:r w:rsidRPr="00FD1CB4">
        <w:rPr>
          <w:rFonts w:eastAsia="Times New Roman" w:cstheme="minorHAnsi"/>
          <w:color w:val="000000"/>
          <w:lang w:eastAsia="en-US"/>
        </w:rPr>
        <w:br/>
        <w:t>— John Mark Comer, </w:t>
      </w:r>
      <w:r w:rsidRPr="00FD1CB4">
        <w:rPr>
          <w:rFonts w:eastAsia="Times New Roman" w:cstheme="minorHAnsi"/>
          <w:i/>
          <w:iCs/>
          <w:color w:val="000000"/>
          <w:lang w:eastAsia="en-US"/>
        </w:rPr>
        <w:t>Practicing the Way</w:t>
      </w:r>
    </w:p>
    <w:p w14:paraId="3C93D211"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Everything begins and ends at the table. It is here that Jesus invites us not simply to learn about Him, but to be formed by Him.</w:t>
      </w:r>
    </w:p>
    <w:p w14:paraId="0DEEACCC" w14:textId="5745B451"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 xml:space="preserve">This guide is not a curriculum to </w:t>
      </w:r>
      <w:r w:rsidR="00FD67D5" w:rsidRPr="00FD1CB4">
        <w:rPr>
          <w:rFonts w:eastAsia="Times New Roman" w:cstheme="minorHAnsi"/>
          <w:color w:val="000000"/>
          <w:lang w:eastAsia="en-US"/>
        </w:rPr>
        <w:t>finish</w:t>
      </w:r>
      <w:r w:rsidR="00FD67D5">
        <w:rPr>
          <w:rFonts w:eastAsia="Times New Roman" w:cstheme="minorHAnsi"/>
          <w:color w:val="000000"/>
          <w:lang w:eastAsia="en-US"/>
        </w:rPr>
        <w:t>;</w:t>
      </w:r>
      <w:r w:rsidR="00F37B0B">
        <w:rPr>
          <w:rFonts w:eastAsia="Times New Roman" w:cstheme="minorHAnsi"/>
          <w:color w:val="000000"/>
          <w:lang w:eastAsia="en-US"/>
        </w:rPr>
        <w:t xml:space="preserve"> </w:t>
      </w:r>
      <w:r w:rsidRPr="00FD1CB4">
        <w:rPr>
          <w:rFonts w:eastAsia="Times New Roman" w:cstheme="minorHAnsi"/>
          <w:color w:val="000000"/>
          <w:lang w:eastAsia="en-US"/>
        </w:rPr>
        <w:t>it is a framework for ongoing communion. Each section will walk you through a facet of soul health, exploring where your life aligns with Christ and where it may need renewal.</w:t>
      </w:r>
    </w:p>
    <w:p w14:paraId="1867C0B0"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These aren’t self-improvement exercises; they are invitations for the Holy Spirit to cultivate wholeness through intimacy with the Father.</w:t>
      </w:r>
    </w:p>
    <w:p w14:paraId="5F57EAB7"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As you journey through this material, move slowly. Allow prayer, Scripture, and reflection to expose the unseen places of your heart.</w:t>
      </w:r>
    </w:p>
    <w:p w14:paraId="4AD452F5" w14:textId="652C60C0"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 xml:space="preserve">Let each prompt become conversation, not condemnation. The Spirit’s voice </w:t>
      </w:r>
      <w:r w:rsidRPr="00FD1CB4">
        <w:rPr>
          <w:rFonts w:eastAsia="Times New Roman" w:cstheme="minorHAnsi"/>
          <w:color w:val="000000"/>
          <w:lang w:eastAsia="en-US"/>
        </w:rPr>
        <w:t>convicts but</w:t>
      </w:r>
      <w:r w:rsidRPr="00FD1CB4">
        <w:rPr>
          <w:rFonts w:eastAsia="Times New Roman" w:cstheme="minorHAnsi"/>
          <w:color w:val="000000"/>
          <w:lang w:eastAsia="en-US"/>
        </w:rPr>
        <w:t xml:space="preserve"> never condemns.</w:t>
      </w:r>
    </w:p>
    <w:p w14:paraId="4E7F7119" w14:textId="77777777" w:rsid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Take your time. Reflect deeply. Let the rhythms of grace, rest, and renewal guide you.</w:t>
      </w:r>
    </w:p>
    <w:p w14:paraId="11C31615" w14:textId="77777777" w:rsidR="004F0BD6" w:rsidRPr="004F0BD6" w:rsidRDefault="004F0BD6" w:rsidP="004F0BD6">
      <w:pPr>
        <w:spacing w:before="100" w:beforeAutospacing="1" w:after="100" w:afterAutospacing="1" w:line="240" w:lineRule="auto"/>
        <w:rPr>
          <w:rFonts w:eastAsia="Times New Roman" w:cstheme="minorHAnsi"/>
          <w:b/>
          <w:bCs/>
          <w:color w:val="000000"/>
          <w:lang w:eastAsia="en-US"/>
        </w:rPr>
      </w:pPr>
      <w:r w:rsidRPr="004F0BD6">
        <w:rPr>
          <w:rFonts w:eastAsia="Times New Roman" w:cstheme="minorHAnsi"/>
          <w:b/>
          <w:bCs/>
          <w:color w:val="000000"/>
          <w:lang w:eastAsia="en-US"/>
        </w:rPr>
        <w:t>A Note on Scripture</w:t>
      </w:r>
    </w:p>
    <w:p w14:paraId="0432D815" w14:textId="1EA3CDB6" w:rsidR="004F0BD6" w:rsidRPr="004F0BD6" w:rsidRDefault="004F0BD6" w:rsidP="004F0BD6">
      <w:pPr>
        <w:spacing w:before="100" w:beforeAutospacing="1" w:after="100" w:afterAutospacing="1" w:line="240" w:lineRule="auto"/>
        <w:rPr>
          <w:rFonts w:eastAsia="Times New Roman" w:cstheme="minorHAnsi"/>
          <w:color w:val="000000"/>
          <w:lang w:eastAsia="en-US"/>
        </w:rPr>
      </w:pPr>
      <w:r w:rsidRPr="004F0BD6">
        <w:rPr>
          <w:rFonts w:eastAsia="Times New Roman" w:cstheme="minorHAnsi"/>
          <w:color w:val="000000"/>
          <w:lang w:eastAsia="en-US"/>
        </w:rPr>
        <w:t>This guide is meant to lead you deeper into God’s Word, not away from it.</w:t>
      </w:r>
      <w:r w:rsidRPr="004F0BD6">
        <w:rPr>
          <w:rFonts w:eastAsia="Times New Roman" w:cstheme="minorHAnsi"/>
          <w:color w:val="000000"/>
          <w:lang w:eastAsia="en-US"/>
        </w:rPr>
        <w:br/>
        <w:t>Please have a Bible with you as you journey through each section.</w:t>
      </w:r>
      <w:r w:rsidRPr="004F0BD6">
        <w:rPr>
          <w:rFonts w:eastAsia="Times New Roman" w:cstheme="minorHAnsi"/>
          <w:color w:val="000000"/>
          <w:lang w:eastAsia="en-US"/>
        </w:rPr>
        <w:br/>
        <w:t>Every Scripture listed is intentional</w:t>
      </w:r>
      <w:r>
        <w:rPr>
          <w:rFonts w:eastAsia="Times New Roman" w:cstheme="minorHAnsi"/>
          <w:color w:val="000000"/>
          <w:lang w:eastAsia="en-US"/>
        </w:rPr>
        <w:t>,</w:t>
      </w:r>
      <w:r w:rsidRPr="004F0BD6">
        <w:rPr>
          <w:rFonts w:eastAsia="Times New Roman" w:cstheme="minorHAnsi"/>
          <w:color w:val="000000"/>
          <w:lang w:eastAsia="en-US"/>
        </w:rPr>
        <w:t xml:space="preserve"> an invitation to open your Bible, read the passage in full, and let the Holy Spirit illuminate it to you personally.</w:t>
      </w:r>
    </w:p>
    <w:p w14:paraId="2D9856CD" w14:textId="77777777" w:rsidR="004F0BD6" w:rsidRPr="004F0BD6" w:rsidRDefault="004F0BD6" w:rsidP="004F0BD6">
      <w:pPr>
        <w:spacing w:before="100" w:beforeAutospacing="1" w:after="100" w:afterAutospacing="1" w:line="240" w:lineRule="auto"/>
        <w:rPr>
          <w:rFonts w:eastAsia="Times New Roman" w:cstheme="minorHAnsi"/>
          <w:color w:val="000000"/>
          <w:lang w:eastAsia="en-US"/>
        </w:rPr>
      </w:pPr>
      <w:r w:rsidRPr="004F0BD6">
        <w:rPr>
          <w:rFonts w:eastAsia="Times New Roman" w:cstheme="minorHAnsi"/>
          <w:color w:val="000000"/>
          <w:lang w:eastAsia="en-US"/>
        </w:rPr>
        <w:t>Don’t rush through the references.</w:t>
      </w:r>
      <w:r w:rsidRPr="004F0BD6">
        <w:rPr>
          <w:rFonts w:eastAsia="Times New Roman" w:cstheme="minorHAnsi"/>
          <w:color w:val="000000"/>
          <w:lang w:eastAsia="en-US"/>
        </w:rPr>
        <w:br/>
        <w:t>Pause. Read them in context. Ask the Lord to speak directly through His Word before answering any reflection questions.</w:t>
      </w:r>
      <w:r w:rsidRPr="004F0BD6">
        <w:rPr>
          <w:rFonts w:eastAsia="Times New Roman" w:cstheme="minorHAnsi"/>
          <w:color w:val="000000"/>
          <w:lang w:eastAsia="en-US"/>
        </w:rPr>
        <w:br/>
        <w:t>Transformation happens when revelation becomes relationship.</w:t>
      </w:r>
    </w:p>
    <w:p w14:paraId="13F7B47B" w14:textId="77777777" w:rsidR="004F0BD6" w:rsidRPr="00FD1CB4" w:rsidRDefault="004F0BD6" w:rsidP="00FD1CB4">
      <w:pPr>
        <w:spacing w:before="100" w:beforeAutospacing="1" w:after="100" w:afterAutospacing="1" w:line="240" w:lineRule="auto"/>
        <w:rPr>
          <w:rFonts w:eastAsia="Times New Roman" w:cstheme="minorHAnsi"/>
          <w:color w:val="000000"/>
          <w:lang w:eastAsia="en-US"/>
        </w:rPr>
      </w:pPr>
    </w:p>
    <w:p w14:paraId="5FE42F8B" w14:textId="77777777" w:rsidR="00FD1CB4" w:rsidRDefault="00FD1CB4" w:rsidP="00FD1CB4">
      <w:pPr>
        <w:spacing w:line="240" w:lineRule="auto"/>
        <w:rPr>
          <w:rFonts w:asciiTheme="majorHAnsi" w:eastAsiaTheme="majorEastAsia" w:hAnsiTheme="majorHAnsi" w:cstheme="majorBidi"/>
          <w:b/>
          <w:color w:val="E09B3B" w:themeColor="accent1"/>
          <w:sz w:val="38"/>
          <w:szCs w:val="26"/>
        </w:rPr>
      </w:pPr>
      <w:r>
        <w:br w:type="page"/>
      </w:r>
    </w:p>
    <w:p w14:paraId="21C86043" w14:textId="77777777" w:rsidR="00FD1CB4" w:rsidRDefault="00FD1CB4" w:rsidP="00FD1CB4">
      <w:pPr>
        <w:spacing w:before="100" w:beforeAutospacing="1" w:after="100" w:afterAutospacing="1" w:line="240" w:lineRule="auto"/>
        <w:jc w:val="center"/>
        <w:rPr>
          <w:rFonts w:asciiTheme="majorHAnsi" w:eastAsiaTheme="majorEastAsia" w:hAnsiTheme="majorHAnsi" w:cstheme="majorBidi"/>
          <w:b/>
          <w:i/>
          <w:iCs/>
          <w:color w:val="E09B3B" w:themeColor="accent1"/>
          <w:sz w:val="38"/>
          <w:szCs w:val="26"/>
        </w:rPr>
      </w:pPr>
      <w:r w:rsidRPr="00FD1CB4">
        <w:rPr>
          <w:rFonts w:asciiTheme="majorHAnsi" w:eastAsiaTheme="majorEastAsia" w:hAnsiTheme="majorHAnsi" w:cstheme="majorBidi"/>
          <w:b/>
          <w:bCs/>
          <w:color w:val="E09B3B" w:themeColor="accent1"/>
          <w:sz w:val="38"/>
          <w:szCs w:val="26"/>
        </w:rPr>
        <w:lastRenderedPageBreak/>
        <w:t>Section 1 – Spiritual Health</w:t>
      </w:r>
      <w:r w:rsidRPr="00FD1CB4">
        <w:rPr>
          <w:rFonts w:asciiTheme="majorHAnsi" w:eastAsiaTheme="majorEastAsia" w:hAnsiTheme="majorHAnsi" w:cstheme="majorBidi"/>
          <w:b/>
          <w:i/>
          <w:iCs/>
          <w:color w:val="E09B3B" w:themeColor="accent1"/>
          <w:sz w:val="38"/>
          <w:szCs w:val="26"/>
        </w:rPr>
        <w:t xml:space="preserve"> </w:t>
      </w:r>
    </w:p>
    <w:p w14:paraId="32BDC790" w14:textId="77777777" w:rsidR="00FD1CB4" w:rsidRPr="00FD1CB4" w:rsidRDefault="00FD1CB4"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““Grace is not opposed to effort; it is opposed to earning. Effort is action; earning is attitude.”</w:t>
      </w:r>
      <w:r w:rsidRPr="00FD1CB4">
        <w:rPr>
          <w:rFonts w:eastAsia="Times New Roman" w:cstheme="minorHAnsi"/>
          <w:i/>
          <w:iCs/>
          <w:color w:val="000000"/>
          <w:lang w:eastAsia="en-US"/>
        </w:rPr>
        <w:br/>
      </w:r>
      <w:r w:rsidRPr="00A1794C">
        <w:rPr>
          <w:rFonts w:eastAsia="Times New Roman" w:cstheme="minorHAnsi"/>
          <w:color w:val="000000"/>
          <w:lang w:eastAsia="en-US"/>
        </w:rPr>
        <w:t>— Dallas Willard,</w:t>
      </w:r>
      <w:r w:rsidRPr="00FD1CB4">
        <w:rPr>
          <w:rFonts w:eastAsia="Times New Roman" w:cstheme="minorHAnsi"/>
          <w:i/>
          <w:iCs/>
          <w:color w:val="000000"/>
          <w:lang w:eastAsia="en-US"/>
        </w:rPr>
        <w:t> The Great Omission</w:t>
      </w:r>
    </w:p>
    <w:p w14:paraId="359DBEEC" w14:textId="77777777" w:rsidR="00FD1CB4" w:rsidRPr="00FD1CB4" w:rsidRDefault="00FD1CB4" w:rsidP="00FD1CB4">
      <w:pPr>
        <w:spacing w:before="100" w:beforeAutospacing="1" w:after="100" w:afterAutospacing="1" w:line="240" w:lineRule="auto"/>
        <w:jc w:val="center"/>
        <w:rPr>
          <w:rFonts w:eastAsia="Times New Roman" w:cstheme="minorHAnsi"/>
          <w:color w:val="000000"/>
          <w:lang w:eastAsia="en-US"/>
        </w:rPr>
      </w:pPr>
      <w:r w:rsidRPr="00FD1CB4">
        <w:rPr>
          <w:rFonts w:eastAsia="Times New Roman" w:cstheme="minorHAnsi"/>
          <w:i/>
          <w:iCs/>
          <w:color w:val="000000"/>
          <w:lang w:eastAsia="en-US"/>
        </w:rPr>
        <w:t>“You have made us for Yourself, O Lord, and our heart is restless until it rests in You.”</w:t>
      </w:r>
      <w:r w:rsidRPr="00FD1CB4">
        <w:rPr>
          <w:rFonts w:eastAsia="Times New Roman" w:cstheme="minorHAnsi"/>
          <w:i/>
          <w:iCs/>
          <w:color w:val="000000"/>
          <w:lang w:eastAsia="en-US"/>
        </w:rPr>
        <w:br/>
      </w:r>
      <w:r w:rsidRPr="00FD1CB4">
        <w:rPr>
          <w:rFonts w:eastAsia="Times New Roman" w:cstheme="minorHAnsi"/>
          <w:color w:val="000000"/>
          <w:lang w:eastAsia="en-US"/>
        </w:rPr>
        <w:t>— St. Augustine</w:t>
      </w:r>
      <w:r w:rsidRPr="00FD1CB4">
        <w:rPr>
          <w:rFonts w:eastAsia="Times New Roman" w:cstheme="minorHAnsi"/>
          <w:i/>
          <w:iCs/>
          <w:color w:val="000000"/>
          <w:lang w:eastAsia="en-US"/>
        </w:rPr>
        <w:t>, Confessions I.1</w:t>
      </w:r>
    </w:p>
    <w:p w14:paraId="7FB234E1"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Everything begins here. Without a living relationship with the Father through the Son, sustained by the Spirit, all other health is unstable. Martin Luther wrote that the believer is “a perfectly free lord of all, subject to none, and a perfectly dutiful servant of all, subject to all.” That paradox defines spiritual wholeness: resting fully in grace while walking fully in obedience.</w:t>
      </w:r>
    </w:p>
    <w:p w14:paraId="72A39113" w14:textId="70D5B8AC"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To be spiritually healthy is to live in union with Christ</w:t>
      </w:r>
      <w:r w:rsidR="00F37B0B">
        <w:rPr>
          <w:rFonts w:eastAsia="Times New Roman" w:cstheme="minorHAnsi"/>
          <w:color w:val="000000"/>
          <w:lang w:eastAsia="en-US"/>
        </w:rPr>
        <w:t xml:space="preserve">, </w:t>
      </w:r>
      <w:r w:rsidRPr="00FD1CB4">
        <w:rPr>
          <w:rFonts w:eastAsia="Times New Roman" w:cstheme="minorHAnsi"/>
          <w:color w:val="000000"/>
          <w:lang w:eastAsia="en-US"/>
        </w:rPr>
        <w:t>to abide in Him as the branch in the vine, drawing life through the Spirit. Augustine confessed, “You have made us for Yourself, and our hearts are restless until they rest in You.” Rest is not passivity but the posture from which obedience flows.</w:t>
      </w:r>
    </w:p>
    <w:p w14:paraId="08017121"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Invite the Holy Spirit to speak as you consider these areas:</w:t>
      </w:r>
    </w:p>
    <w:p w14:paraId="3A5DAFC4"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noProof/>
          <w:color w:val="000000"/>
          <w:lang w:eastAsia="en-US"/>
        </w:rPr>
      </w:r>
      <w:r w:rsidR="00D46A82" w:rsidRPr="00607CDF">
        <w:rPr>
          <w:rFonts w:eastAsia="Times New Roman" w:cstheme="minorHAnsi"/>
          <w:i/>
          <w:noProof/>
          <w:color w:val="000000"/>
          <w:lang w:eastAsia="en-US"/>
        </w:rPr>
        <w:pict w14:anchorId="3440139E">
          <v:rect id="_x0000_i1986" alt="" style="width:468pt;height:.05pt;mso-width-percent:0;mso-height-percent:0;mso-width-percent:0;mso-height-percent:0" o:hralign="center" o:hrstd="t" o:hr="t" fillcolor="#a0a0a0" stroked="f"/>
        </w:pict>
      </w:r>
    </w:p>
    <w:p w14:paraId="372CD58F"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Sabbath Keeping</w:t>
      </w:r>
    </w:p>
    <w:p w14:paraId="4E09A33E" w14:textId="77777777" w:rsidR="00FD1CB4" w:rsidRPr="00FD1CB4" w:rsidRDefault="00FD1CB4"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(Genesis 2:2–3; Exodus 20:8–11; Hebrews 4:9–11)</w:t>
      </w:r>
      <w:r w:rsidRPr="00FD1CB4">
        <w:rPr>
          <w:rFonts w:eastAsia="Times New Roman" w:cstheme="minorHAnsi"/>
          <w:i/>
          <w:iCs/>
          <w:color w:val="000000"/>
          <w:lang w:eastAsia="en-US"/>
        </w:rPr>
        <w:br/>
        <w:t>Cease striving and delight in God’s sufficiency.</w:t>
      </w:r>
    </w:p>
    <w:p w14:paraId="62C8689F" w14:textId="77777777" w:rsidR="00FD1CB4" w:rsidRPr="00FD1CB4" w:rsidRDefault="00FD1CB4" w:rsidP="00FD1CB4">
      <w:pPr>
        <w:numPr>
          <w:ilvl w:val="0"/>
          <w:numId w:val="8"/>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Do you protect sacred rest or fill every hour with labor?</w:t>
      </w:r>
    </w:p>
    <w:p w14:paraId="3D629991" w14:textId="77777777" w:rsidR="00FD1CB4" w:rsidRPr="00FD1CB4" w:rsidRDefault="00FD1CB4" w:rsidP="00FD1CB4">
      <w:pPr>
        <w:numPr>
          <w:ilvl w:val="0"/>
          <w:numId w:val="8"/>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would it look like to schedule delight as seriously as duty?</w:t>
      </w:r>
    </w:p>
    <w:p w14:paraId="0AAA288B" w14:textId="77777777" w:rsidR="00FD1CB4" w:rsidRPr="00FD1CB4" w:rsidRDefault="00FD1CB4" w:rsidP="00FD1CB4">
      <w:pPr>
        <w:numPr>
          <w:ilvl w:val="0"/>
          <w:numId w:val="8"/>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In what ways have you trusted production more than providence?</w:t>
      </w:r>
    </w:p>
    <w:p w14:paraId="3CE2204F"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noProof/>
          <w:color w:val="000000"/>
          <w:lang w:eastAsia="en-US"/>
        </w:rPr>
      </w:r>
      <w:r w:rsidR="00D46A82" w:rsidRPr="00607CDF">
        <w:rPr>
          <w:rFonts w:eastAsia="Times New Roman" w:cstheme="minorHAnsi"/>
          <w:i/>
          <w:noProof/>
          <w:color w:val="000000"/>
          <w:lang w:eastAsia="en-US"/>
        </w:rPr>
        <w:pict w14:anchorId="14056854">
          <v:rect id="_x0000_i1985" alt="" style="width:468pt;height:.05pt;mso-width-percent:0;mso-height-percent:0;mso-width-percent:0;mso-height-percent:0" o:hralign="center" o:hrstd="t" o:hr="t" fillcolor="#a0a0a0" stroked="f"/>
        </w:pict>
      </w:r>
    </w:p>
    <w:p w14:paraId="49FE38F0"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Obedience</w:t>
      </w:r>
    </w:p>
    <w:p w14:paraId="38DB188B" w14:textId="77777777" w:rsidR="00FD1CB4" w:rsidRPr="00FD1CB4" w:rsidRDefault="00FD1CB4"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(James 2:14–26)</w:t>
      </w:r>
      <w:r w:rsidRPr="00FD1CB4">
        <w:rPr>
          <w:rFonts w:eastAsia="Times New Roman" w:cstheme="minorHAnsi"/>
          <w:i/>
          <w:iCs/>
          <w:color w:val="000000"/>
          <w:lang w:eastAsia="en-US"/>
        </w:rPr>
        <w:br/>
        <w:t>Faith that never acts is unbelief in disguise.</w:t>
      </w:r>
    </w:p>
    <w:p w14:paraId="48495FAB" w14:textId="77777777" w:rsidR="00FD1CB4" w:rsidRPr="00FD1CB4" w:rsidRDefault="00FD1CB4" w:rsidP="00FD1CB4">
      <w:pPr>
        <w:numPr>
          <w:ilvl w:val="0"/>
          <w:numId w:val="9"/>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Where has delayed obedience quietly become disobedience?</w:t>
      </w:r>
    </w:p>
    <w:p w14:paraId="41E7EE6D" w14:textId="77777777" w:rsidR="00FD1CB4" w:rsidRPr="00FD1CB4" w:rsidRDefault="00FD1CB4" w:rsidP="00FD1CB4">
      <w:pPr>
        <w:numPr>
          <w:ilvl w:val="0"/>
          <w:numId w:val="9"/>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When God speaks through His Word or Spirit, how quickly do you respond?</w:t>
      </w:r>
    </w:p>
    <w:p w14:paraId="79B29420" w14:textId="082645AB" w:rsidR="00F37B0B" w:rsidRDefault="00FD1CB4" w:rsidP="00FD1CB4">
      <w:pPr>
        <w:numPr>
          <w:ilvl w:val="0"/>
          <w:numId w:val="9"/>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commands have you explained away instead of embraced?</w:t>
      </w:r>
    </w:p>
    <w:p w14:paraId="62CDB1AE" w14:textId="4C627FFA" w:rsidR="00FD1CB4" w:rsidRDefault="00FD1CB4" w:rsidP="00F37B0B">
      <w:pPr>
        <w:rPr>
          <w:rFonts w:eastAsia="Times New Roman" w:cstheme="minorHAnsi"/>
          <w:color w:val="000000"/>
          <w:lang w:eastAsia="en-US"/>
        </w:rPr>
      </w:pPr>
    </w:p>
    <w:p w14:paraId="697C6880" w14:textId="77777777" w:rsidR="00F37B0B" w:rsidRPr="00FD1CB4" w:rsidRDefault="00F37B0B" w:rsidP="00F37B0B">
      <w:pPr>
        <w:rPr>
          <w:rFonts w:eastAsia="Times New Roman" w:cstheme="minorHAnsi"/>
          <w:color w:val="000000"/>
          <w:lang w:eastAsia="en-US"/>
        </w:rPr>
      </w:pPr>
    </w:p>
    <w:p w14:paraId="52E9893C"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noProof/>
          <w:color w:val="000000"/>
          <w:lang w:eastAsia="en-US"/>
        </w:rPr>
        <w:lastRenderedPageBreak/>
      </w:r>
      <w:r w:rsidR="00D46A82" w:rsidRPr="00607CDF">
        <w:rPr>
          <w:rFonts w:eastAsia="Times New Roman" w:cstheme="minorHAnsi"/>
          <w:i/>
          <w:noProof/>
          <w:color w:val="000000"/>
          <w:lang w:eastAsia="en-US"/>
        </w:rPr>
        <w:pict w14:anchorId="1F4D6C51">
          <v:rect id="_x0000_i1984" alt="" style="width:468pt;height:.05pt;mso-width-percent:0;mso-height-percent:0;mso-width-percent:0;mso-height-percent:0" o:hralign="center" o:hrstd="t" o:hr="t" fillcolor="#a0a0a0" stroked="f"/>
        </w:pict>
      </w:r>
    </w:p>
    <w:p w14:paraId="7BCA3FF8" w14:textId="77777777" w:rsidR="00745A9B" w:rsidRDefault="00FD1CB4" w:rsidP="00F37B0B">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Prayer Life</w:t>
      </w:r>
    </w:p>
    <w:p w14:paraId="696077D1" w14:textId="33631931" w:rsidR="00FD1CB4" w:rsidRPr="00FD1CB4" w:rsidRDefault="00FD1CB4" w:rsidP="00F37B0B">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i/>
          <w:iCs/>
          <w:color w:val="000000"/>
          <w:lang w:eastAsia="en-US"/>
        </w:rPr>
        <w:t>(Philippians 4:6–7; Luke 5:16)</w:t>
      </w:r>
      <w:r w:rsidRPr="00FD1CB4">
        <w:rPr>
          <w:rFonts w:eastAsia="Times New Roman" w:cstheme="minorHAnsi"/>
          <w:i/>
          <w:iCs/>
          <w:color w:val="000000"/>
          <w:lang w:eastAsia="en-US"/>
        </w:rPr>
        <w:br/>
        <w:t>Prayer is conversation that changes the heart before it changes circumstances.</w:t>
      </w:r>
    </w:p>
    <w:p w14:paraId="34E182CA" w14:textId="77777777" w:rsidR="00FD1CB4" w:rsidRPr="00FD1CB4" w:rsidRDefault="00FD1CB4" w:rsidP="00FD1CB4">
      <w:pPr>
        <w:numPr>
          <w:ilvl w:val="0"/>
          <w:numId w:val="10"/>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Do you approach prayer to inform God or to be formed by Him?</w:t>
      </w:r>
    </w:p>
    <w:p w14:paraId="4A634E82" w14:textId="77777777" w:rsidR="00FD1CB4" w:rsidRPr="00FD1CB4" w:rsidRDefault="00FD1CB4" w:rsidP="00FD1CB4">
      <w:pPr>
        <w:numPr>
          <w:ilvl w:val="0"/>
          <w:numId w:val="10"/>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How consistent is your private prayer compared with your public faith?</w:t>
      </w:r>
    </w:p>
    <w:p w14:paraId="5EC7A3DF" w14:textId="77777777" w:rsidR="00FD1CB4" w:rsidRPr="00FD1CB4" w:rsidRDefault="00FD1CB4" w:rsidP="00FD1CB4">
      <w:pPr>
        <w:numPr>
          <w:ilvl w:val="0"/>
          <w:numId w:val="10"/>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distractions most often silence your communion with Him?</w:t>
      </w:r>
    </w:p>
    <w:p w14:paraId="2BE68944"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r>
      <w:r w:rsidR="00D46A82" w:rsidRPr="00FD1CB4">
        <w:rPr>
          <w:rFonts w:eastAsia="Times New Roman" w:cstheme="minorHAnsi"/>
          <w:i/>
          <w:iCs/>
          <w:noProof/>
          <w:color w:val="000000"/>
          <w:lang w:eastAsia="en-US"/>
        </w:rPr>
        <w:pict w14:anchorId="2FA1345D">
          <v:rect id="_x0000_i1983" alt="" style="width:468pt;height:.05pt;mso-width-percent:0;mso-height-percent:0;mso-width-percent:0;mso-height-percent:0" o:hralign="center" o:hrstd="t" o:hr="t" fillcolor="#a0a0a0" stroked="f"/>
        </w:pict>
      </w:r>
    </w:p>
    <w:p w14:paraId="462CB4B8"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Devotion to Scripture</w:t>
      </w:r>
    </w:p>
    <w:p w14:paraId="3C1DC778" w14:textId="77777777" w:rsidR="00FD1CB4" w:rsidRPr="00FD1CB4" w:rsidRDefault="00FD1CB4"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(2 Timothy 2:15; Psalm 1:2)</w:t>
      </w:r>
      <w:r w:rsidRPr="00FD1CB4">
        <w:rPr>
          <w:rFonts w:eastAsia="Times New Roman" w:cstheme="minorHAnsi"/>
          <w:i/>
          <w:iCs/>
          <w:color w:val="000000"/>
          <w:lang w:eastAsia="en-US"/>
        </w:rPr>
        <w:br/>
        <w:t>The Word is living and searches the motives of the heart.</w:t>
      </w:r>
    </w:p>
    <w:p w14:paraId="5D7A0B27" w14:textId="77777777" w:rsidR="00FD1CB4" w:rsidRPr="00FD1CB4" w:rsidRDefault="00FD1CB4" w:rsidP="00FD1CB4">
      <w:pPr>
        <w:numPr>
          <w:ilvl w:val="0"/>
          <w:numId w:val="11"/>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When you read, do you seek transformation or mere inspiration?</w:t>
      </w:r>
    </w:p>
    <w:p w14:paraId="2E0AB8BA" w14:textId="77777777" w:rsidR="00FD1CB4" w:rsidRPr="00FD1CB4" w:rsidRDefault="00FD1CB4" w:rsidP="00FD1CB4">
      <w:pPr>
        <w:numPr>
          <w:ilvl w:val="0"/>
          <w:numId w:val="11"/>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Have you invited the Spirit to expose areas of disobedience as you study?</w:t>
      </w:r>
    </w:p>
    <w:p w14:paraId="6C5D7E13" w14:textId="77777777" w:rsidR="00FD1CB4" w:rsidRPr="00FD1CB4" w:rsidRDefault="00FD1CB4" w:rsidP="00FD1CB4">
      <w:pPr>
        <w:numPr>
          <w:ilvl w:val="0"/>
          <w:numId w:val="11"/>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truth is the Lord calling you to obey today, not someday?</w:t>
      </w:r>
    </w:p>
    <w:p w14:paraId="59BA9C2E"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r>
      <w:r w:rsidR="00D46A82" w:rsidRPr="00FD1CB4">
        <w:rPr>
          <w:rFonts w:eastAsia="Times New Roman" w:cstheme="minorHAnsi"/>
          <w:i/>
          <w:iCs/>
          <w:noProof/>
          <w:color w:val="000000"/>
          <w:lang w:eastAsia="en-US"/>
        </w:rPr>
        <w:pict w14:anchorId="12A7D147">
          <v:rect id="_x0000_i1982" alt="" style="width:468pt;height:.05pt;mso-width-percent:0;mso-height-percent:0;mso-width-percent:0;mso-height-percent:0" o:hralign="center" o:hrstd="t" o:hr="t" fillcolor="#a0a0a0" stroked="f"/>
        </w:pict>
      </w:r>
    </w:p>
    <w:p w14:paraId="67068586"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Fasting</w:t>
      </w:r>
    </w:p>
    <w:p w14:paraId="003D4657" w14:textId="77777777" w:rsidR="00FD1CB4" w:rsidRPr="00FD1CB4" w:rsidRDefault="00FD1CB4"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(Matthew 6:16–18; Acts 13:2–3)</w:t>
      </w:r>
      <w:r w:rsidRPr="00FD1CB4">
        <w:rPr>
          <w:rFonts w:eastAsia="Times New Roman" w:cstheme="minorHAnsi"/>
          <w:i/>
          <w:iCs/>
          <w:color w:val="000000"/>
          <w:lang w:eastAsia="en-US"/>
        </w:rPr>
        <w:br/>
        <w:t>Fasting is voluntary weakness that makes room for divine strength.</w:t>
      </w:r>
    </w:p>
    <w:p w14:paraId="49C03738" w14:textId="77777777" w:rsidR="00FD1CB4" w:rsidRPr="00FD1CB4" w:rsidRDefault="00FD1CB4" w:rsidP="00FD1CB4">
      <w:pPr>
        <w:numPr>
          <w:ilvl w:val="0"/>
          <w:numId w:val="12"/>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Do you fast only for outcomes, or to sharpen hunger for God Himself?</w:t>
      </w:r>
    </w:p>
    <w:p w14:paraId="6E134159" w14:textId="77777777" w:rsidR="00FD1CB4" w:rsidRPr="00FD1CB4" w:rsidRDefault="00FD1CB4" w:rsidP="00FD1CB4">
      <w:pPr>
        <w:numPr>
          <w:ilvl w:val="0"/>
          <w:numId w:val="12"/>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appetites compete with your appetite for His presence?</w:t>
      </w:r>
    </w:p>
    <w:p w14:paraId="73BEF208"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r>
      <w:r w:rsidR="00D46A82" w:rsidRPr="00FD1CB4">
        <w:rPr>
          <w:rFonts w:eastAsia="Times New Roman" w:cstheme="minorHAnsi"/>
          <w:i/>
          <w:iCs/>
          <w:noProof/>
          <w:color w:val="000000"/>
          <w:lang w:eastAsia="en-US"/>
        </w:rPr>
        <w:pict w14:anchorId="0AE7561F">
          <v:rect id="_x0000_i1981" alt="" style="width:468pt;height:.05pt;mso-width-percent:0;mso-height-percent:0;mso-width-percent:0;mso-height-percent:0" o:hralign="center" o:hrstd="t" o:hr="t" fillcolor="#a0a0a0" stroked="f"/>
        </w:pict>
      </w:r>
    </w:p>
    <w:p w14:paraId="7F582319"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Fellowship</w:t>
      </w:r>
    </w:p>
    <w:p w14:paraId="73478292" w14:textId="77777777" w:rsidR="00FD1CB4" w:rsidRPr="00FD1CB4" w:rsidRDefault="00FD1CB4"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(Acts 2:42–47; 1 Corinthians 12:12–30)</w:t>
      </w:r>
      <w:r w:rsidRPr="00FD1CB4">
        <w:rPr>
          <w:rFonts w:eastAsia="Times New Roman" w:cstheme="minorHAnsi"/>
          <w:i/>
          <w:iCs/>
          <w:color w:val="000000"/>
          <w:lang w:eastAsia="en-US"/>
        </w:rPr>
        <w:br/>
        <w:t>The Spirit forms us in community; isolation breeds distortion.</w:t>
      </w:r>
    </w:p>
    <w:p w14:paraId="19690B0F" w14:textId="77777777" w:rsidR="00FD1CB4" w:rsidRPr="00FD1CB4" w:rsidRDefault="00FD1CB4" w:rsidP="00FD1CB4">
      <w:pPr>
        <w:numPr>
          <w:ilvl w:val="0"/>
          <w:numId w:val="13"/>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Are your closest relationships pulling you toward Christ or away from Him?</w:t>
      </w:r>
    </w:p>
    <w:p w14:paraId="6DDA0734" w14:textId="77777777" w:rsidR="00FD1CB4" w:rsidRPr="00FD1CB4" w:rsidRDefault="00FD1CB4" w:rsidP="00FD1CB4">
      <w:pPr>
        <w:numPr>
          <w:ilvl w:val="0"/>
          <w:numId w:val="13"/>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Have you allowed offense or pride to fracture the body you belong to?</w:t>
      </w:r>
    </w:p>
    <w:p w14:paraId="747FF20D" w14:textId="1EBAEA63" w:rsidR="00FD1CB4" w:rsidRPr="00FD1CB4" w:rsidRDefault="00FD1CB4" w:rsidP="00745A9B">
      <w:pPr>
        <w:numPr>
          <w:ilvl w:val="0"/>
          <w:numId w:val="13"/>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How are you serving others so that Christ’s love is made visible?</w:t>
      </w:r>
    </w:p>
    <w:p w14:paraId="00560A41" w14:textId="434C95FE" w:rsidR="00FD1CB4" w:rsidRPr="00FD1CB4" w:rsidRDefault="00FD1CB4" w:rsidP="00745A9B">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color w:val="000000"/>
          <w:lang w:eastAsia="en-US"/>
        </w:rPr>
        <w:t>After reflecting, record your insights and ask the Spirit to highlight one area requiring immediate repentance and one calling for sustained cultivation.</w:t>
      </w:r>
    </w:p>
    <w:p w14:paraId="22B4ECEA"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lastRenderedPageBreak/>
      </w:r>
      <w:r w:rsidR="00D46A82" w:rsidRPr="00FD1CB4">
        <w:rPr>
          <w:rFonts w:eastAsia="Times New Roman" w:cstheme="minorHAnsi"/>
          <w:i/>
          <w:iCs/>
          <w:noProof/>
          <w:color w:val="000000"/>
          <w:lang w:eastAsia="en-US"/>
        </w:rPr>
        <w:pict w14:anchorId="76F2911A">
          <v:rect id="_x0000_i1980" alt="" style="width:468pt;height:.05pt;mso-width-percent:0;mso-height-percent:0;mso-width-percent:0;mso-height-percent:0" o:hralign="center" o:hrstd="t" o:hr="t" fillcolor="#a0a0a0" stroked="f"/>
        </w:pict>
      </w:r>
    </w:p>
    <w:p w14:paraId="11F19312"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Walking It Out with God – Spiritual Health SMART Goal Guide</w:t>
      </w:r>
    </w:p>
    <w:p w14:paraId="7BA3C6A5"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Before you write anything, pause and pray:</w:t>
      </w:r>
    </w:p>
    <w:p w14:paraId="55088F1E"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“Holy Spirit, reveal one place where You are calling me to deeper obedience or renewal.”</w:t>
      </w:r>
    </w:p>
    <w:p w14:paraId="44675062"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Write </w:t>
      </w:r>
      <w:r w:rsidRPr="00FD1CB4">
        <w:rPr>
          <w:rFonts w:eastAsia="Times New Roman" w:cstheme="minorHAnsi"/>
          <w:b/>
          <w:bCs/>
          <w:color w:val="000000"/>
          <w:lang w:eastAsia="en-US"/>
        </w:rPr>
        <w:t>two goals:</w:t>
      </w:r>
    </w:p>
    <w:p w14:paraId="4A839B50" w14:textId="77777777" w:rsidR="00FD1CB4" w:rsidRPr="00FD1CB4" w:rsidRDefault="00FD1CB4" w:rsidP="00FD1CB4">
      <w:pPr>
        <w:numPr>
          <w:ilvl w:val="0"/>
          <w:numId w:val="14"/>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One that reflects </w:t>
      </w:r>
      <w:r w:rsidRPr="00FD1CB4">
        <w:rPr>
          <w:rFonts w:eastAsia="Times New Roman" w:cstheme="minorHAnsi"/>
          <w:b/>
          <w:bCs/>
          <w:color w:val="000000"/>
          <w:lang w:eastAsia="en-US"/>
        </w:rPr>
        <w:t>repentance</w:t>
      </w:r>
      <w:r w:rsidRPr="00FD1CB4">
        <w:rPr>
          <w:rFonts w:eastAsia="Times New Roman" w:cstheme="minorHAnsi"/>
          <w:color w:val="000000"/>
          <w:lang w:eastAsia="en-US"/>
        </w:rPr>
        <w:t> — something to surrender, release, or realign.</w:t>
      </w:r>
    </w:p>
    <w:p w14:paraId="35EA327E" w14:textId="77777777" w:rsidR="00FD1CB4" w:rsidRPr="00FD1CB4" w:rsidRDefault="00FD1CB4" w:rsidP="00FD1CB4">
      <w:pPr>
        <w:numPr>
          <w:ilvl w:val="0"/>
          <w:numId w:val="14"/>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One that reflects </w:t>
      </w:r>
      <w:r w:rsidRPr="00FD1CB4">
        <w:rPr>
          <w:rFonts w:eastAsia="Times New Roman" w:cstheme="minorHAnsi"/>
          <w:b/>
          <w:bCs/>
          <w:color w:val="000000"/>
          <w:lang w:eastAsia="en-US"/>
        </w:rPr>
        <w:t>obedience</w:t>
      </w:r>
      <w:r w:rsidRPr="00FD1CB4">
        <w:rPr>
          <w:rFonts w:eastAsia="Times New Roman" w:cstheme="minorHAnsi"/>
          <w:color w:val="000000"/>
          <w:lang w:eastAsia="en-US"/>
        </w:rPr>
        <w:t> — something to cultivate, strengthen, or step into by faith.</w:t>
      </w:r>
    </w:p>
    <w:p w14:paraId="749FCADC"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Identify the Focus</w:t>
      </w:r>
    </w:p>
    <w:p w14:paraId="313657E1" w14:textId="77777777" w:rsidR="00FD1CB4" w:rsidRPr="00FD1CB4" w:rsidRDefault="00FD1CB4" w:rsidP="00FD1CB4">
      <w:pPr>
        <w:numPr>
          <w:ilvl w:val="0"/>
          <w:numId w:val="15"/>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truth or conviction from this section stands out most?</w:t>
      </w:r>
    </w:p>
    <w:p w14:paraId="0CD61341" w14:textId="77777777" w:rsidR="00FD1CB4" w:rsidRPr="00FD1CB4" w:rsidRDefault="00FD1CB4" w:rsidP="00FD1CB4">
      <w:pPr>
        <w:numPr>
          <w:ilvl w:val="0"/>
          <w:numId w:val="15"/>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What step of faith is the Lord asking you to take over the next few weeks?</w:t>
      </w:r>
    </w:p>
    <w:p w14:paraId="0BAD6727"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Define the Goals (SMART Framework)</w:t>
      </w:r>
    </w:p>
    <w:p w14:paraId="165B0209" w14:textId="77777777" w:rsidR="00FD1CB4" w:rsidRPr="00FD1CB4" w:rsidRDefault="00FD1CB4" w:rsidP="00FD1CB4">
      <w:pPr>
        <w:numPr>
          <w:ilvl w:val="0"/>
          <w:numId w:val="16"/>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Specific:</w:t>
      </w:r>
      <w:r w:rsidRPr="00FD1CB4">
        <w:rPr>
          <w:rFonts w:eastAsia="Times New Roman" w:cstheme="minorHAnsi"/>
          <w:color w:val="000000"/>
          <w:lang w:eastAsia="en-US"/>
        </w:rPr>
        <w:t> What exactly will I do?</w:t>
      </w:r>
    </w:p>
    <w:p w14:paraId="3C69D5F5" w14:textId="77777777" w:rsidR="00FD1CB4" w:rsidRPr="00FD1CB4" w:rsidRDefault="00FD1CB4" w:rsidP="00FD1CB4">
      <w:pPr>
        <w:numPr>
          <w:ilvl w:val="0"/>
          <w:numId w:val="16"/>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Measurable:</w:t>
      </w:r>
      <w:r w:rsidRPr="00FD1CB4">
        <w:rPr>
          <w:rFonts w:eastAsia="Times New Roman" w:cstheme="minorHAnsi"/>
          <w:color w:val="000000"/>
          <w:lang w:eastAsia="en-US"/>
        </w:rPr>
        <w:t> How will I know I am growing?</w:t>
      </w:r>
    </w:p>
    <w:p w14:paraId="4341E4CE" w14:textId="77777777" w:rsidR="00FD1CB4" w:rsidRPr="00FD1CB4" w:rsidRDefault="00FD1CB4" w:rsidP="00FD1CB4">
      <w:pPr>
        <w:numPr>
          <w:ilvl w:val="0"/>
          <w:numId w:val="16"/>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Achievable:</w:t>
      </w:r>
      <w:r w:rsidRPr="00FD1CB4">
        <w:rPr>
          <w:rFonts w:eastAsia="Times New Roman" w:cstheme="minorHAnsi"/>
          <w:color w:val="000000"/>
          <w:lang w:eastAsia="en-US"/>
        </w:rPr>
        <w:t> Can I walk this out in my current season with grace?</w:t>
      </w:r>
    </w:p>
    <w:p w14:paraId="51F393A4" w14:textId="77777777" w:rsidR="00FD1CB4" w:rsidRPr="00FD1CB4" w:rsidRDefault="00FD1CB4" w:rsidP="00FD1CB4">
      <w:pPr>
        <w:numPr>
          <w:ilvl w:val="0"/>
          <w:numId w:val="16"/>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Realistic:</w:t>
      </w:r>
      <w:r w:rsidRPr="00FD1CB4">
        <w:rPr>
          <w:rFonts w:eastAsia="Times New Roman" w:cstheme="minorHAnsi"/>
          <w:color w:val="000000"/>
          <w:lang w:eastAsia="en-US"/>
        </w:rPr>
        <w:t> Does this goal align with the Holy Spirit’s pace, not my pressure?</w:t>
      </w:r>
    </w:p>
    <w:p w14:paraId="0873EE7F" w14:textId="77777777" w:rsidR="00FD1CB4" w:rsidRPr="00FD1CB4" w:rsidRDefault="00FD1CB4" w:rsidP="00FD1CB4">
      <w:pPr>
        <w:numPr>
          <w:ilvl w:val="0"/>
          <w:numId w:val="16"/>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Time-bound:</w:t>
      </w:r>
      <w:r w:rsidRPr="00FD1CB4">
        <w:rPr>
          <w:rFonts w:eastAsia="Times New Roman" w:cstheme="minorHAnsi"/>
          <w:color w:val="000000"/>
          <w:lang w:eastAsia="en-US"/>
        </w:rPr>
        <w:t> When will I begin, and when will I review progress?</w:t>
      </w:r>
    </w:p>
    <w:p w14:paraId="62913189"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Example:</w:t>
      </w:r>
    </w:p>
    <w:p w14:paraId="772645D5" w14:textId="77777777" w:rsidR="00FD1CB4" w:rsidRPr="00FD1CB4" w:rsidRDefault="00FD1CB4" w:rsidP="00FD1CB4">
      <w:pPr>
        <w:numPr>
          <w:ilvl w:val="0"/>
          <w:numId w:val="17"/>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Repentance Goal:</w:t>
      </w:r>
      <w:r w:rsidRPr="00FD1CB4">
        <w:rPr>
          <w:rFonts w:eastAsia="Times New Roman" w:cstheme="minorHAnsi"/>
          <w:color w:val="000000"/>
          <w:lang w:eastAsia="en-US"/>
        </w:rPr>
        <w:t> “I will set aside one full evening each week to disconnect from screens and rest in God’s presence.”</w:t>
      </w:r>
    </w:p>
    <w:p w14:paraId="12520041" w14:textId="77777777" w:rsidR="00FD1CB4" w:rsidRPr="00FD1CB4" w:rsidRDefault="00FD1CB4" w:rsidP="00FD1CB4">
      <w:pPr>
        <w:numPr>
          <w:ilvl w:val="0"/>
          <w:numId w:val="17"/>
        </w:num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Obedience Goal:</w:t>
      </w:r>
      <w:r w:rsidRPr="00FD1CB4">
        <w:rPr>
          <w:rFonts w:eastAsia="Times New Roman" w:cstheme="minorHAnsi"/>
          <w:color w:val="000000"/>
          <w:lang w:eastAsia="en-US"/>
        </w:rPr>
        <w:t> “I will begin each morning with 15 minutes of Scripture and prayer before checking my phone.”</w:t>
      </w:r>
    </w:p>
    <w:p w14:paraId="6EE08B76"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Invite Accountability</w:t>
      </w:r>
      <w:r w:rsidRPr="00FD1CB4">
        <w:rPr>
          <w:rFonts w:eastAsia="Times New Roman" w:cstheme="minorHAnsi"/>
          <w:color w:val="000000"/>
          <w:lang w:eastAsia="en-US"/>
        </w:rPr>
        <w:br/>
        <w:t>Who can walk with you in this commitment and pray for your consistency?</w:t>
      </w:r>
    </w:p>
    <w:p w14:paraId="37532381"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Celebrate Obedience</w:t>
      </w:r>
      <w:r w:rsidRPr="00FD1CB4">
        <w:rPr>
          <w:rFonts w:eastAsia="Times New Roman" w:cstheme="minorHAnsi"/>
          <w:color w:val="000000"/>
          <w:lang w:eastAsia="en-US"/>
        </w:rPr>
        <w:br/>
        <w:t>Notice the fruit of intimacy, peace, or conviction as you practice faithfulness.</w:t>
      </w:r>
      <w:r w:rsidRPr="00FD1CB4">
        <w:rPr>
          <w:rFonts w:eastAsia="Times New Roman" w:cstheme="minorHAnsi"/>
          <w:color w:val="000000"/>
          <w:lang w:eastAsia="en-US"/>
        </w:rPr>
        <w:br/>
        <w:t>Give thanks for growth, no matter how small it feels.</w:t>
      </w:r>
    </w:p>
    <w:p w14:paraId="0B85EC99"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Prayer of Commitment</w:t>
      </w:r>
    </w:p>
    <w:p w14:paraId="2BD2702B" w14:textId="70404068"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 xml:space="preserve">Lord Jesus, </w:t>
      </w:r>
      <w:r w:rsidR="00FD67D5" w:rsidRPr="00FD1CB4">
        <w:rPr>
          <w:rFonts w:eastAsia="Times New Roman" w:cstheme="minorHAnsi"/>
          <w:color w:val="000000"/>
          <w:lang w:eastAsia="en-US"/>
        </w:rPr>
        <w:t>you</w:t>
      </w:r>
      <w:r w:rsidRPr="00FD1CB4">
        <w:rPr>
          <w:rFonts w:eastAsia="Times New Roman" w:cstheme="minorHAnsi"/>
          <w:color w:val="000000"/>
          <w:lang w:eastAsia="en-US"/>
        </w:rPr>
        <w:t xml:space="preserve"> are the vine, and I am the branch.</w:t>
      </w:r>
      <w:r w:rsidRPr="00FD1CB4">
        <w:rPr>
          <w:rFonts w:eastAsia="Times New Roman" w:cstheme="minorHAnsi"/>
          <w:color w:val="000000"/>
          <w:lang w:eastAsia="en-US"/>
        </w:rPr>
        <w:br/>
        <w:t>Teach me to rest in You more than I reach for results.</w:t>
      </w:r>
      <w:r w:rsidRPr="00FD1CB4">
        <w:rPr>
          <w:rFonts w:eastAsia="Times New Roman" w:cstheme="minorHAnsi"/>
          <w:color w:val="000000"/>
          <w:lang w:eastAsia="en-US"/>
        </w:rPr>
        <w:br/>
        <w:t>Breathe new life into my prayer, my obedience, and my devotion.</w:t>
      </w:r>
      <w:r w:rsidRPr="00FD1CB4">
        <w:rPr>
          <w:rFonts w:eastAsia="Times New Roman" w:cstheme="minorHAnsi"/>
          <w:color w:val="000000"/>
          <w:lang w:eastAsia="en-US"/>
        </w:rPr>
        <w:br/>
        <w:t>Let every act of surrender become worship to You. Amen.</w:t>
      </w:r>
    </w:p>
    <w:p w14:paraId="4325D925"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lastRenderedPageBreak/>
      </w:r>
      <w:r w:rsidR="00D46A82" w:rsidRPr="00FD1CB4">
        <w:rPr>
          <w:rFonts w:eastAsia="Times New Roman" w:cstheme="minorHAnsi"/>
          <w:i/>
          <w:iCs/>
          <w:noProof/>
          <w:color w:val="000000"/>
          <w:lang w:eastAsia="en-US"/>
        </w:rPr>
        <w:pict w14:anchorId="69CC987A">
          <v:rect id="_x0000_i1979" alt="" style="width:468pt;height:.05pt;mso-width-percent:0;mso-height-percent:0;mso-width-percent:0;mso-height-percent:0" o:hralign="center" o:hrstd="t" o:hr="t" fillcolor="#a0a0a0" stroked="f"/>
        </w:pict>
      </w:r>
    </w:p>
    <w:p w14:paraId="1E082AC6" w14:textId="77777777" w:rsidR="00FD1CB4" w:rsidRPr="00FD1CB4" w:rsidRDefault="00FD1CB4" w:rsidP="00FD1CB4">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Personal Reflection and Rating</w:t>
      </w:r>
    </w:p>
    <w:p w14:paraId="3A5DA899"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color w:val="000000"/>
          <w:lang w:eastAsia="en-US"/>
        </w:rPr>
        <w:t>Take a quiet moment before the Lord.</w:t>
      </w:r>
      <w:r w:rsidRPr="00FD1CB4">
        <w:rPr>
          <w:rFonts w:eastAsia="Times New Roman" w:cstheme="minorHAnsi"/>
          <w:color w:val="000000"/>
          <w:lang w:eastAsia="en-US"/>
        </w:rPr>
        <w:br/>
        <w:t>Rate your current health in this area, not for judgment but for awareness.</w:t>
      </w:r>
      <w:r w:rsidRPr="00FD1CB4">
        <w:rPr>
          <w:rFonts w:eastAsia="Times New Roman" w:cstheme="minorHAnsi"/>
          <w:color w:val="000000"/>
          <w:lang w:eastAsia="en-US"/>
        </w:rPr>
        <w:br/>
        <w:t>Use these numbers to measure growth when you revisit this guide later.</w:t>
      </w:r>
    </w:p>
    <w:p w14:paraId="3619D80A"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1–3:</w:t>
      </w:r>
      <w:r w:rsidRPr="00FD1CB4">
        <w:rPr>
          <w:rFonts w:eastAsia="Times New Roman" w:cstheme="minorHAnsi"/>
          <w:color w:val="000000"/>
          <w:lang w:eastAsia="en-US"/>
        </w:rPr>
        <w:t> This area needs intentional renewal.</w:t>
      </w:r>
      <w:r w:rsidRPr="00FD1CB4">
        <w:rPr>
          <w:rFonts w:eastAsia="Times New Roman" w:cstheme="minorHAnsi"/>
          <w:color w:val="000000"/>
          <w:lang w:eastAsia="en-US"/>
        </w:rPr>
        <w:br/>
      </w:r>
      <w:r w:rsidRPr="00FD1CB4">
        <w:rPr>
          <w:rFonts w:eastAsia="Times New Roman" w:cstheme="minorHAnsi"/>
          <w:b/>
          <w:bCs/>
          <w:color w:val="000000"/>
          <w:lang w:eastAsia="en-US"/>
        </w:rPr>
        <w:t>4–6:</w:t>
      </w:r>
      <w:r w:rsidRPr="00FD1CB4">
        <w:rPr>
          <w:rFonts w:eastAsia="Times New Roman" w:cstheme="minorHAnsi"/>
          <w:color w:val="000000"/>
          <w:lang w:eastAsia="en-US"/>
        </w:rPr>
        <w:t> Growth has begun, but consistency is needed.</w:t>
      </w:r>
      <w:r w:rsidRPr="00FD1CB4">
        <w:rPr>
          <w:rFonts w:eastAsia="Times New Roman" w:cstheme="minorHAnsi"/>
          <w:color w:val="000000"/>
          <w:lang w:eastAsia="en-US"/>
        </w:rPr>
        <w:br/>
      </w:r>
      <w:r w:rsidRPr="00FD1CB4">
        <w:rPr>
          <w:rFonts w:eastAsia="Times New Roman" w:cstheme="minorHAnsi"/>
          <w:b/>
          <w:bCs/>
          <w:color w:val="000000"/>
          <w:lang w:eastAsia="en-US"/>
        </w:rPr>
        <w:t>7–9:</w:t>
      </w:r>
      <w:r w:rsidRPr="00FD1CB4">
        <w:rPr>
          <w:rFonts w:eastAsia="Times New Roman" w:cstheme="minorHAnsi"/>
          <w:color w:val="000000"/>
          <w:lang w:eastAsia="en-US"/>
        </w:rPr>
        <w:t> This area is healthy and bearing fruit.</w:t>
      </w:r>
      <w:r w:rsidRPr="00FD1CB4">
        <w:rPr>
          <w:rFonts w:eastAsia="Times New Roman" w:cstheme="minorHAnsi"/>
          <w:color w:val="000000"/>
          <w:lang w:eastAsia="en-US"/>
        </w:rPr>
        <w:br/>
      </w:r>
      <w:r w:rsidRPr="00FD1CB4">
        <w:rPr>
          <w:rFonts w:eastAsia="Times New Roman" w:cstheme="minorHAnsi"/>
          <w:b/>
          <w:bCs/>
          <w:color w:val="000000"/>
          <w:lang w:eastAsia="en-US"/>
        </w:rPr>
        <w:t>10:</w:t>
      </w:r>
      <w:r w:rsidRPr="00FD1CB4">
        <w:rPr>
          <w:rFonts w:eastAsia="Times New Roman" w:cstheme="minorHAnsi"/>
          <w:color w:val="000000"/>
          <w:lang w:eastAsia="en-US"/>
        </w:rPr>
        <w:t> This area is flourishing in grace.</w:t>
      </w:r>
    </w:p>
    <w:p w14:paraId="1881C509"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My Current Rating:</w:t>
      </w:r>
      <w:r w:rsidRPr="00FD1CB4">
        <w:rPr>
          <w:rFonts w:eastAsia="Times New Roman" w:cstheme="minorHAnsi"/>
          <w:color w:val="000000"/>
          <w:lang w:eastAsia="en-US"/>
        </w:rPr>
        <w:t> _______</w:t>
      </w:r>
    </w:p>
    <w:p w14:paraId="4570B619"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One Sentence Reflection:</w:t>
      </w:r>
      <w:r w:rsidRPr="00FD1CB4">
        <w:rPr>
          <w:rFonts w:eastAsia="Times New Roman" w:cstheme="minorHAnsi"/>
          <w:color w:val="000000"/>
          <w:lang w:eastAsia="en-US"/>
        </w:rPr>
        <w:t> ___________________________________________</w:t>
      </w:r>
    </w:p>
    <w:p w14:paraId="1006B008" w14:textId="77777777" w:rsidR="00FD1CB4" w:rsidRPr="00FD1CB4" w:rsidRDefault="00FD1CB4" w:rsidP="00FD1CB4">
      <w:pPr>
        <w:spacing w:before="100" w:beforeAutospacing="1" w:after="100" w:afterAutospacing="1" w:line="240" w:lineRule="auto"/>
        <w:rPr>
          <w:rFonts w:eastAsia="Times New Roman" w:cstheme="minorHAnsi"/>
          <w:color w:val="000000"/>
          <w:lang w:eastAsia="en-US"/>
        </w:rPr>
      </w:pPr>
      <w:r w:rsidRPr="00FD1CB4">
        <w:rPr>
          <w:rFonts w:eastAsia="Times New Roman" w:cstheme="minorHAnsi"/>
          <w:b/>
          <w:bCs/>
          <w:color w:val="000000"/>
          <w:lang w:eastAsia="en-US"/>
        </w:rPr>
        <w:t>Next Review Date:</w:t>
      </w:r>
      <w:r w:rsidRPr="00FD1CB4">
        <w:rPr>
          <w:rFonts w:eastAsia="Times New Roman" w:cstheme="minorHAnsi"/>
          <w:color w:val="000000"/>
          <w:lang w:eastAsia="en-US"/>
        </w:rPr>
        <w:t> ______________________</w:t>
      </w:r>
    </w:p>
    <w:p w14:paraId="6B9BD94D" w14:textId="77777777" w:rsidR="00FD1CB4" w:rsidRPr="00FD1CB4" w:rsidRDefault="00D46A82" w:rsidP="00FD1CB4">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r>
      <w:r w:rsidR="00D46A82" w:rsidRPr="00FD1CB4">
        <w:rPr>
          <w:rFonts w:eastAsia="Times New Roman" w:cstheme="minorHAnsi"/>
          <w:i/>
          <w:iCs/>
          <w:noProof/>
          <w:color w:val="000000"/>
          <w:lang w:eastAsia="en-US"/>
        </w:rPr>
        <w:pict w14:anchorId="46BD2EC1">
          <v:rect id="_x0000_i1978" alt="" style="width:468pt;height:.05pt;mso-width-percent:0;mso-height-percent:0;mso-width-percent:0;mso-height-percent:0" o:hralign="center" o:hrstd="t" o:hr="t" fillcolor="#a0a0a0" stroked="f"/>
        </w:pict>
      </w:r>
    </w:p>
    <w:p w14:paraId="0512A3EA" w14:textId="54EC5A3B" w:rsidR="00400755" w:rsidRDefault="00400755" w:rsidP="00FD1CB4">
      <w:pPr>
        <w:spacing w:before="100" w:beforeAutospacing="1" w:after="100" w:afterAutospacing="1" w:line="240" w:lineRule="auto"/>
        <w:jc w:val="center"/>
        <w:rPr>
          <w:rFonts w:cstheme="minorHAnsi"/>
        </w:rPr>
      </w:pPr>
    </w:p>
    <w:p w14:paraId="42707445" w14:textId="77777777" w:rsidR="00745A9B" w:rsidRPr="00745A9B" w:rsidRDefault="00745A9B" w:rsidP="00745A9B">
      <w:pPr>
        <w:rPr>
          <w:rFonts w:cstheme="minorHAnsi"/>
        </w:rPr>
      </w:pPr>
    </w:p>
    <w:p w14:paraId="2196A3D7" w14:textId="77777777" w:rsidR="00745A9B" w:rsidRPr="00745A9B" w:rsidRDefault="00745A9B" w:rsidP="00745A9B">
      <w:pPr>
        <w:rPr>
          <w:rFonts w:cstheme="minorHAnsi"/>
        </w:rPr>
      </w:pPr>
    </w:p>
    <w:p w14:paraId="5B8596AC" w14:textId="77777777" w:rsidR="00745A9B" w:rsidRPr="00745A9B" w:rsidRDefault="00745A9B" w:rsidP="00745A9B">
      <w:pPr>
        <w:rPr>
          <w:rFonts w:cstheme="minorHAnsi"/>
        </w:rPr>
      </w:pPr>
    </w:p>
    <w:p w14:paraId="1E44F0FE" w14:textId="77777777" w:rsidR="00745A9B" w:rsidRDefault="00745A9B" w:rsidP="00745A9B">
      <w:pPr>
        <w:rPr>
          <w:rFonts w:cstheme="minorHAnsi"/>
        </w:rPr>
      </w:pPr>
    </w:p>
    <w:p w14:paraId="41668132" w14:textId="319EAE9D" w:rsidR="00745A9B" w:rsidRDefault="00745A9B" w:rsidP="00745A9B">
      <w:pPr>
        <w:tabs>
          <w:tab w:val="left" w:pos="8741"/>
        </w:tabs>
        <w:rPr>
          <w:rFonts w:cstheme="minorHAnsi"/>
        </w:rPr>
      </w:pPr>
      <w:r>
        <w:rPr>
          <w:rFonts w:cstheme="minorHAnsi"/>
        </w:rPr>
        <w:tab/>
      </w:r>
    </w:p>
    <w:p w14:paraId="2F9D78E7" w14:textId="77777777" w:rsidR="00745A9B" w:rsidRDefault="00745A9B">
      <w:pPr>
        <w:rPr>
          <w:rFonts w:cstheme="minorHAnsi"/>
        </w:rPr>
      </w:pPr>
      <w:r>
        <w:rPr>
          <w:rFonts w:cstheme="minorHAnsi"/>
        </w:rPr>
        <w:br w:type="page"/>
      </w:r>
    </w:p>
    <w:p w14:paraId="231789E9" w14:textId="77777777" w:rsidR="003653FD" w:rsidRDefault="003653FD" w:rsidP="00745A9B">
      <w:pPr>
        <w:spacing w:before="100" w:beforeAutospacing="1" w:after="100" w:afterAutospacing="1" w:line="240" w:lineRule="auto"/>
        <w:jc w:val="center"/>
        <w:rPr>
          <w:rFonts w:asciiTheme="majorHAnsi" w:eastAsiaTheme="majorEastAsia" w:hAnsiTheme="majorHAnsi" w:cstheme="majorBidi"/>
          <w:b/>
          <w:bCs/>
          <w:i/>
          <w:iCs/>
          <w:color w:val="E09B3B" w:themeColor="accent1"/>
          <w:sz w:val="38"/>
          <w:szCs w:val="26"/>
        </w:rPr>
      </w:pPr>
      <w:r w:rsidRPr="003653FD">
        <w:rPr>
          <w:rFonts w:asciiTheme="majorHAnsi" w:eastAsiaTheme="majorEastAsia" w:hAnsiTheme="majorHAnsi" w:cstheme="majorBidi"/>
          <w:b/>
          <w:bCs/>
          <w:color w:val="E09B3B" w:themeColor="accent1"/>
          <w:sz w:val="38"/>
          <w:szCs w:val="26"/>
        </w:rPr>
        <w:lastRenderedPageBreak/>
        <w:t>Section 2 – Mental Health</w:t>
      </w:r>
      <w:r w:rsidRPr="003653FD">
        <w:rPr>
          <w:rFonts w:asciiTheme="majorHAnsi" w:eastAsiaTheme="majorEastAsia" w:hAnsiTheme="majorHAnsi" w:cstheme="majorBidi"/>
          <w:b/>
          <w:bCs/>
          <w:i/>
          <w:iCs/>
          <w:color w:val="E09B3B" w:themeColor="accent1"/>
          <w:sz w:val="38"/>
          <w:szCs w:val="26"/>
        </w:rPr>
        <w:t xml:space="preserve"> </w:t>
      </w:r>
    </w:p>
    <w:p w14:paraId="054DAE14" w14:textId="77777777" w:rsidR="003653FD" w:rsidRP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“The mind is the portal through which Christ renews the soul.”</w:t>
      </w:r>
      <w:r w:rsidRPr="003653FD">
        <w:rPr>
          <w:rFonts w:eastAsia="Times New Roman" w:cstheme="minorHAnsi"/>
          <w:i/>
          <w:iCs/>
          <w:color w:val="000000"/>
          <w:lang w:eastAsia="en-US"/>
        </w:rPr>
        <w:br/>
      </w:r>
      <w:r w:rsidRPr="003653FD">
        <w:rPr>
          <w:rFonts w:eastAsia="Times New Roman" w:cstheme="minorHAnsi"/>
          <w:color w:val="000000"/>
          <w:lang w:eastAsia="en-US"/>
        </w:rPr>
        <w:t>— A. W. Tozer</w:t>
      </w:r>
      <w:r w:rsidRPr="003653FD">
        <w:rPr>
          <w:rFonts w:eastAsia="Times New Roman" w:cstheme="minorHAnsi"/>
          <w:i/>
          <w:iCs/>
          <w:color w:val="000000"/>
          <w:lang w:eastAsia="en-US"/>
        </w:rPr>
        <w:t>, The Pursuit of God</w:t>
      </w:r>
    </w:p>
    <w:p w14:paraId="6EAF82C9" w14:textId="77777777" w:rsid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“The ultimate freedom we have as human beings is the power to select what we will allow or require our minds to dwell upon.”</w:t>
      </w:r>
      <w:r w:rsidRPr="00CD4B55">
        <w:rPr>
          <w:rFonts w:eastAsia="Times New Roman" w:cstheme="minorHAnsi"/>
          <w:i/>
          <w:iCs/>
          <w:color w:val="000000"/>
          <w:lang w:eastAsia="en-US"/>
        </w:rPr>
        <w:br/>
      </w:r>
      <w:r w:rsidRPr="00CD4B55">
        <w:rPr>
          <w:rFonts w:eastAsia="Times New Roman" w:cstheme="minorHAnsi"/>
          <w:color w:val="000000"/>
          <w:lang w:eastAsia="en-US"/>
        </w:rPr>
        <w:t>— Dallas Willard,</w:t>
      </w:r>
      <w:r w:rsidRPr="00CD4B55">
        <w:rPr>
          <w:rFonts w:eastAsia="Times New Roman" w:cstheme="minorHAnsi"/>
          <w:i/>
          <w:iCs/>
          <w:color w:val="000000"/>
          <w:lang w:eastAsia="en-US"/>
        </w:rPr>
        <w:t> Renovation of the Heart</w:t>
      </w:r>
      <w:r>
        <w:rPr>
          <w:rFonts w:eastAsia="Times New Roman" w:cstheme="minorHAnsi"/>
          <w:i/>
          <w:iCs/>
          <w:color w:val="000000"/>
          <w:lang w:eastAsia="en-US"/>
        </w:rPr>
        <w:t xml:space="preserve"> </w:t>
      </w:r>
    </w:p>
    <w:p w14:paraId="332197C3" w14:textId="47219720" w:rsidR="003653FD" w:rsidRPr="003653FD" w:rsidRDefault="003653FD" w:rsidP="00CD4B55">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Mental health in the life of a believer is not the absence of struggle but the presence of renewal.</w:t>
      </w:r>
      <w:r w:rsidRPr="003653FD">
        <w:rPr>
          <w:rFonts w:eastAsia="Times New Roman" w:cstheme="minorHAnsi"/>
          <w:color w:val="000000"/>
          <w:lang w:eastAsia="en-US"/>
        </w:rPr>
        <w:br/>
        <w:t>Romans 12:2 calls us to </w:t>
      </w:r>
      <w:r w:rsidRPr="003653FD">
        <w:rPr>
          <w:rFonts w:eastAsia="Times New Roman" w:cstheme="minorHAnsi"/>
          <w:i/>
          <w:iCs/>
          <w:color w:val="000000"/>
          <w:lang w:eastAsia="en-US"/>
        </w:rPr>
        <w:t>“be transformed by the renewing of your mind.”</w:t>
      </w:r>
      <w:r w:rsidRPr="003653FD">
        <w:rPr>
          <w:rFonts w:eastAsia="Times New Roman" w:cstheme="minorHAnsi"/>
          <w:color w:val="000000"/>
          <w:lang w:eastAsia="en-US"/>
        </w:rPr>
        <w:t> Renewal is not merely psychological—it is spiritual. It happens when the Spirit teaches us to think with heaven’s perspective.</w:t>
      </w:r>
    </w:p>
    <w:p w14:paraId="2AC7EB0F"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The mind governs focus, attitude, and belief. When renewed, it becomes the servant of truth. When neglected, it becomes a breeding ground for fear, anxiety, and pride.</w:t>
      </w:r>
    </w:p>
    <w:p w14:paraId="52916269"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To cultivate mental health is to surrender your thoughts to the Lordship of Christ and allow His Word to shape your perspective more than your circumstances do.</w:t>
      </w:r>
    </w:p>
    <w:p w14:paraId="2E792652"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Invite the Holy Spirit to speak as you reflect on these areas:</w:t>
      </w:r>
    </w:p>
    <w:p w14:paraId="6AEE7C9D" w14:textId="77777777" w:rsidR="00745A9B" w:rsidRPr="00FD1CB4" w:rsidRDefault="00D46A82" w:rsidP="003653FD">
      <w:pPr>
        <w:spacing w:before="100" w:beforeAutospacing="1" w:after="100" w:afterAutospacing="1" w:line="240" w:lineRule="auto"/>
        <w:rPr>
          <w:rFonts w:eastAsia="Times New Roman" w:cstheme="minorHAnsi"/>
          <w:i/>
          <w:iCs/>
          <w:color w:val="000000"/>
          <w:lang w:eastAsia="en-US"/>
        </w:rPr>
      </w:pPr>
      <w:r w:rsidRPr="00607CDF">
        <w:rPr>
          <w:rFonts w:eastAsia="Times New Roman" w:cstheme="minorHAnsi"/>
          <w:i/>
          <w:noProof/>
          <w:color w:val="000000"/>
          <w:lang w:eastAsia="en-US"/>
        </w:rPr>
      </w:r>
      <w:r w:rsidR="00D46A82" w:rsidRPr="00607CDF">
        <w:rPr>
          <w:rFonts w:eastAsia="Times New Roman" w:cstheme="minorHAnsi"/>
          <w:i/>
          <w:noProof/>
          <w:color w:val="000000"/>
          <w:lang w:eastAsia="en-US"/>
        </w:rPr>
        <w:pict w14:anchorId="03E6CAA4">
          <v:rect id="_x0000_i1977" alt="" style="width:468pt;height:.05pt;mso-width-percent:0;mso-height-percent:0;mso-width-percent:0;mso-height-percent:0" o:hralign="center" o:hrstd="t" o:hr="t" fillcolor="#a0a0a0" stroked="f"/>
        </w:pict>
      </w:r>
    </w:p>
    <w:p w14:paraId="5A2F781D" w14:textId="6EA5AC21" w:rsidR="00745A9B" w:rsidRPr="00FD1CB4" w:rsidRDefault="003653FD" w:rsidP="00745A9B">
      <w:pPr>
        <w:spacing w:before="100" w:beforeAutospacing="1" w:after="100" w:afterAutospacing="1" w:line="240" w:lineRule="auto"/>
        <w:jc w:val="center"/>
        <w:rPr>
          <w:rFonts w:eastAsia="Times New Roman" w:cstheme="minorHAnsi"/>
          <w:b/>
          <w:bCs/>
          <w:color w:val="000000"/>
          <w:lang w:eastAsia="en-US"/>
        </w:rPr>
      </w:pPr>
      <w:r>
        <w:rPr>
          <w:rFonts w:eastAsia="Times New Roman" w:cstheme="minorHAnsi"/>
          <w:b/>
          <w:bCs/>
          <w:color w:val="000000"/>
          <w:lang w:eastAsia="en-US"/>
        </w:rPr>
        <w:t>Guarding Thought Life</w:t>
      </w:r>
    </w:p>
    <w:p w14:paraId="3EEC7727" w14:textId="77777777" w:rsidR="003653FD" w:rsidRP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2 Corinthians 10:5; Philippians 4:8)</w:t>
      </w:r>
      <w:r w:rsidRPr="003653FD">
        <w:rPr>
          <w:rFonts w:eastAsia="Times New Roman" w:cstheme="minorHAnsi"/>
          <w:i/>
          <w:iCs/>
          <w:color w:val="000000"/>
          <w:lang w:eastAsia="en-US"/>
        </w:rPr>
        <w:br/>
        <w:t>Every thought either draws you closer to Christ or pulls you away. The mind is a garden that must be tended with care.</w:t>
      </w:r>
    </w:p>
    <w:p w14:paraId="10A3D9FA" w14:textId="77777777" w:rsidR="003653FD" w:rsidRPr="003653FD" w:rsidRDefault="003653FD" w:rsidP="003653FD">
      <w:pPr>
        <w:numPr>
          <w:ilvl w:val="0"/>
          <w:numId w:val="18"/>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thoughts have been shaping your emotions recently?</w:t>
      </w:r>
    </w:p>
    <w:p w14:paraId="78EE183E" w14:textId="77777777" w:rsidR="003653FD" w:rsidRPr="003653FD" w:rsidRDefault="003653FD" w:rsidP="003653FD">
      <w:pPr>
        <w:numPr>
          <w:ilvl w:val="0"/>
          <w:numId w:val="18"/>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Which lies about yourself or God have you continued to tolerate?</w:t>
      </w:r>
    </w:p>
    <w:p w14:paraId="61250D37" w14:textId="77777777" w:rsidR="003653FD" w:rsidRPr="003653FD" w:rsidRDefault="003653FD" w:rsidP="003653FD">
      <w:pPr>
        <w:numPr>
          <w:ilvl w:val="0"/>
          <w:numId w:val="18"/>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How can you replace destructive thoughts with truth from Scripture?</w:t>
      </w:r>
    </w:p>
    <w:p w14:paraId="6578D936" w14:textId="77777777" w:rsidR="003653FD" w:rsidRPr="003653FD" w:rsidRDefault="00D46A82"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noProof/>
          <w:color w:val="000000"/>
          <w:lang w:eastAsia="en-US"/>
        </w:rPr>
      </w:r>
      <w:r w:rsidR="00D46A82" w:rsidRPr="003653FD">
        <w:rPr>
          <w:rFonts w:eastAsia="Times New Roman" w:cstheme="minorHAnsi"/>
          <w:i/>
          <w:iCs/>
          <w:noProof/>
          <w:color w:val="000000"/>
          <w:lang w:eastAsia="en-US"/>
        </w:rPr>
        <w:pict w14:anchorId="000F2438">
          <v:rect id="_x0000_i1976" alt="" style="width:468pt;height:.05pt;mso-width-percent:0;mso-height-percent:0;mso-width-percent:0;mso-height-percent:0" o:hralign="center" o:hrstd="t" o:hr="t" fillcolor="#a0a0a0" stroked="f"/>
        </w:pict>
      </w:r>
    </w:p>
    <w:p w14:paraId="6831CB79" w14:textId="77777777" w:rsidR="003653FD" w:rsidRPr="003653FD" w:rsidRDefault="003653FD" w:rsidP="003653FD">
      <w:pPr>
        <w:spacing w:before="100" w:beforeAutospacing="1" w:after="100" w:afterAutospacing="1" w:line="240" w:lineRule="auto"/>
        <w:jc w:val="center"/>
        <w:rPr>
          <w:rFonts w:eastAsia="Times New Roman" w:cstheme="minorHAnsi"/>
          <w:b/>
          <w:bCs/>
          <w:color w:val="000000"/>
          <w:lang w:eastAsia="en-US"/>
        </w:rPr>
      </w:pPr>
      <w:r w:rsidRPr="003653FD">
        <w:rPr>
          <w:rFonts w:eastAsia="Times New Roman" w:cstheme="minorHAnsi"/>
          <w:b/>
          <w:bCs/>
          <w:color w:val="000000"/>
          <w:lang w:eastAsia="en-US"/>
        </w:rPr>
        <w:t>Clarity and Focus</w:t>
      </w:r>
    </w:p>
    <w:p w14:paraId="5957DF82" w14:textId="77777777" w:rsidR="003653FD" w:rsidRP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(Isaiah 26:3; Philippians 4:8)</w:t>
      </w:r>
      <w:r w:rsidRPr="003653FD">
        <w:rPr>
          <w:rFonts w:eastAsia="Times New Roman" w:cstheme="minorHAnsi"/>
          <w:i/>
          <w:iCs/>
          <w:color w:val="000000"/>
          <w:lang w:eastAsia="en-US"/>
        </w:rPr>
        <w:br/>
        <w:t>Distraction is one of the enemy’s favorite weapons. Clarity is not found in more noise but in silence. The mind was designed to dwell on what is true, honorable, and pure.</w:t>
      </w:r>
    </w:p>
    <w:p w14:paraId="1B26766A" w14:textId="77777777" w:rsidR="003653FD" w:rsidRPr="003653FD" w:rsidRDefault="003653FD" w:rsidP="003653FD">
      <w:pPr>
        <w:numPr>
          <w:ilvl w:val="0"/>
          <w:numId w:val="19"/>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has been consuming your attention that does not produce peace?</w:t>
      </w:r>
    </w:p>
    <w:p w14:paraId="2D998179" w14:textId="77777777" w:rsidR="003653FD" w:rsidRPr="003653FD" w:rsidRDefault="003653FD" w:rsidP="003653FD">
      <w:pPr>
        <w:numPr>
          <w:ilvl w:val="0"/>
          <w:numId w:val="19"/>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How might your spiritual life deepen if you practiced stillness daily?</w:t>
      </w:r>
    </w:p>
    <w:p w14:paraId="7508C4F0" w14:textId="77777777" w:rsidR="003653FD" w:rsidRDefault="003653FD" w:rsidP="003653FD">
      <w:pPr>
        <w:numPr>
          <w:ilvl w:val="0"/>
          <w:numId w:val="19"/>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disciplines help you refocus your attention on what matters most?</w:t>
      </w:r>
    </w:p>
    <w:p w14:paraId="0D059019"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p>
    <w:p w14:paraId="6C781E0D" w14:textId="77777777" w:rsidR="003653FD" w:rsidRPr="003653FD" w:rsidRDefault="00D46A82"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noProof/>
          <w:color w:val="000000"/>
          <w:lang w:eastAsia="en-US"/>
        </w:rPr>
      </w:r>
      <w:r w:rsidR="00D46A82" w:rsidRPr="003653FD">
        <w:rPr>
          <w:rFonts w:eastAsia="Times New Roman" w:cstheme="minorHAnsi"/>
          <w:i/>
          <w:iCs/>
          <w:noProof/>
          <w:color w:val="000000"/>
          <w:lang w:eastAsia="en-US"/>
        </w:rPr>
        <w:pict w14:anchorId="260DE5A2">
          <v:rect id="_x0000_i1975" alt="" style="width:468pt;height:.05pt;mso-width-percent:0;mso-height-percent:0;mso-width-percent:0;mso-height-percent:0" o:hralign="center" o:hrstd="t" o:hr="t" fillcolor="#a0a0a0" stroked="f"/>
        </w:pict>
      </w:r>
    </w:p>
    <w:p w14:paraId="5725C418" w14:textId="77777777" w:rsidR="003653FD" w:rsidRPr="003653FD" w:rsidRDefault="003653FD" w:rsidP="003653FD">
      <w:pPr>
        <w:spacing w:before="100" w:beforeAutospacing="1" w:after="100" w:afterAutospacing="1" w:line="240" w:lineRule="auto"/>
        <w:jc w:val="center"/>
        <w:rPr>
          <w:rFonts w:eastAsia="Times New Roman" w:cstheme="minorHAnsi"/>
          <w:b/>
          <w:bCs/>
          <w:color w:val="000000"/>
          <w:lang w:eastAsia="en-US"/>
        </w:rPr>
      </w:pPr>
      <w:r w:rsidRPr="003653FD">
        <w:rPr>
          <w:rFonts w:eastAsia="Times New Roman" w:cstheme="minorHAnsi"/>
          <w:b/>
          <w:bCs/>
          <w:color w:val="000000"/>
          <w:lang w:eastAsia="en-US"/>
        </w:rPr>
        <w:t>Discipline of the Mind</w:t>
      </w:r>
    </w:p>
    <w:p w14:paraId="5EE0B1CC" w14:textId="77777777" w:rsidR="003653FD" w:rsidRP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(Romans 8:5–6; 2 Corinthians 10:5)</w:t>
      </w:r>
      <w:r w:rsidRPr="003653FD">
        <w:rPr>
          <w:rFonts w:eastAsia="Times New Roman" w:cstheme="minorHAnsi"/>
          <w:i/>
          <w:iCs/>
          <w:color w:val="000000"/>
          <w:lang w:eastAsia="en-US"/>
        </w:rPr>
        <w:br/>
        <w:t>A disciplined mind does not suppress emotion but surrenders imagination to God. It learns to take every thought captive and bring it under Christ’s authority.</w:t>
      </w:r>
    </w:p>
    <w:p w14:paraId="6D11BA38" w14:textId="77777777" w:rsidR="003653FD" w:rsidRPr="003653FD" w:rsidRDefault="003653FD" w:rsidP="003653FD">
      <w:pPr>
        <w:numPr>
          <w:ilvl w:val="0"/>
          <w:numId w:val="20"/>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Are you proactive or reactive with your thoughts?</w:t>
      </w:r>
    </w:p>
    <w:p w14:paraId="5C21F1C0" w14:textId="77777777" w:rsidR="003653FD" w:rsidRPr="003653FD" w:rsidRDefault="003653FD" w:rsidP="003653FD">
      <w:pPr>
        <w:numPr>
          <w:ilvl w:val="0"/>
          <w:numId w:val="20"/>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How do you guard against cynicism or self-pity?</w:t>
      </w:r>
    </w:p>
    <w:p w14:paraId="1D4432E3" w14:textId="77777777" w:rsidR="003653FD" w:rsidRPr="003653FD" w:rsidRDefault="003653FD" w:rsidP="003653FD">
      <w:pPr>
        <w:numPr>
          <w:ilvl w:val="0"/>
          <w:numId w:val="20"/>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daily rhythm helps you align your mindset with truth?</w:t>
      </w:r>
    </w:p>
    <w:p w14:paraId="5C60E3AA" w14:textId="77777777" w:rsidR="003653FD" w:rsidRPr="003653FD" w:rsidRDefault="00D46A82"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noProof/>
          <w:color w:val="000000"/>
          <w:lang w:eastAsia="en-US"/>
        </w:rPr>
      </w:r>
      <w:r w:rsidR="00D46A82" w:rsidRPr="003653FD">
        <w:rPr>
          <w:rFonts w:eastAsia="Times New Roman" w:cstheme="minorHAnsi"/>
          <w:i/>
          <w:iCs/>
          <w:noProof/>
          <w:color w:val="000000"/>
          <w:lang w:eastAsia="en-US"/>
        </w:rPr>
        <w:pict w14:anchorId="0EEAD50F">
          <v:rect id="_x0000_i1974" alt="" style="width:468pt;height:.05pt;mso-width-percent:0;mso-height-percent:0;mso-width-percent:0;mso-height-percent:0" o:hralign="center" o:hrstd="t" o:hr="t" fillcolor="#a0a0a0" stroked="f"/>
        </w:pict>
      </w:r>
    </w:p>
    <w:p w14:paraId="0C0AC940" w14:textId="77777777" w:rsidR="003653FD" w:rsidRPr="003653FD" w:rsidRDefault="003653FD" w:rsidP="003653FD">
      <w:pPr>
        <w:spacing w:before="100" w:beforeAutospacing="1" w:after="100" w:afterAutospacing="1" w:line="240" w:lineRule="auto"/>
        <w:jc w:val="center"/>
        <w:rPr>
          <w:rFonts w:eastAsia="Times New Roman" w:cstheme="minorHAnsi"/>
          <w:b/>
          <w:bCs/>
          <w:color w:val="000000"/>
          <w:lang w:eastAsia="en-US"/>
        </w:rPr>
      </w:pPr>
      <w:r w:rsidRPr="003653FD">
        <w:rPr>
          <w:rFonts w:eastAsia="Times New Roman" w:cstheme="minorHAnsi"/>
          <w:b/>
          <w:bCs/>
          <w:color w:val="000000"/>
          <w:lang w:eastAsia="en-US"/>
        </w:rPr>
        <w:t>Humility and Teachability</w:t>
      </w:r>
    </w:p>
    <w:p w14:paraId="14D76396" w14:textId="77777777" w:rsidR="003653FD" w:rsidRP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(Proverbs 12:15; James 3:17)</w:t>
      </w:r>
      <w:r w:rsidRPr="003653FD">
        <w:rPr>
          <w:rFonts w:eastAsia="Times New Roman" w:cstheme="minorHAnsi"/>
          <w:i/>
          <w:iCs/>
          <w:color w:val="000000"/>
          <w:lang w:eastAsia="en-US"/>
        </w:rPr>
        <w:br/>
        <w:t>A healthy mind is a humble one. It welcomes correction and remains teachable. Pride closes the door to wisdom, but humility opens it wide.</w:t>
      </w:r>
    </w:p>
    <w:p w14:paraId="261421F9" w14:textId="77777777" w:rsidR="003653FD" w:rsidRPr="003653FD" w:rsidRDefault="003653FD" w:rsidP="003653FD">
      <w:pPr>
        <w:numPr>
          <w:ilvl w:val="0"/>
          <w:numId w:val="21"/>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When was the last time you changed your perspective because of godly counsel?</w:t>
      </w:r>
    </w:p>
    <w:p w14:paraId="6D6814F0" w14:textId="77777777" w:rsidR="003653FD" w:rsidRPr="003653FD" w:rsidRDefault="003653FD" w:rsidP="003653FD">
      <w:pPr>
        <w:numPr>
          <w:ilvl w:val="0"/>
          <w:numId w:val="21"/>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Do you find it difficult to admit when you are wrong or uninformed?</w:t>
      </w:r>
    </w:p>
    <w:p w14:paraId="4CF81FF7" w14:textId="77777777" w:rsidR="003653FD" w:rsidRPr="003653FD" w:rsidRDefault="003653FD" w:rsidP="003653FD">
      <w:pPr>
        <w:numPr>
          <w:ilvl w:val="0"/>
          <w:numId w:val="21"/>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Who in your life has permission to challenge your thinking?</w:t>
      </w:r>
    </w:p>
    <w:p w14:paraId="65EF2C68" w14:textId="77777777" w:rsidR="003653FD" w:rsidRPr="003653FD" w:rsidRDefault="00D46A82" w:rsidP="003653FD">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noProof/>
          <w:color w:val="000000"/>
          <w:lang w:eastAsia="en-US"/>
        </w:rPr>
      </w:r>
      <w:r w:rsidR="00D46A82" w:rsidRPr="00607CDF">
        <w:rPr>
          <w:rFonts w:eastAsia="Times New Roman" w:cstheme="minorHAnsi"/>
          <w:i/>
          <w:noProof/>
          <w:color w:val="000000"/>
          <w:lang w:eastAsia="en-US"/>
        </w:rPr>
        <w:pict w14:anchorId="6F5CD29B">
          <v:rect id="_x0000_i1973" alt="" style="width:468pt;height:.05pt;mso-width-percent:0;mso-height-percent:0;mso-width-percent:0;mso-height-percent:0" o:hralign="center" o:hrstd="t" o:hr="t" fillcolor="#a0a0a0" stroked="f"/>
        </w:pict>
      </w:r>
    </w:p>
    <w:p w14:paraId="23877E48" w14:textId="77777777" w:rsidR="003653FD" w:rsidRPr="003653FD" w:rsidRDefault="003653FD" w:rsidP="003653FD">
      <w:pPr>
        <w:spacing w:before="100" w:beforeAutospacing="1" w:after="100" w:afterAutospacing="1" w:line="240" w:lineRule="auto"/>
        <w:jc w:val="center"/>
        <w:rPr>
          <w:rFonts w:eastAsia="Times New Roman" w:cstheme="minorHAnsi"/>
          <w:b/>
          <w:bCs/>
          <w:color w:val="000000"/>
          <w:lang w:eastAsia="en-US"/>
        </w:rPr>
      </w:pPr>
      <w:r w:rsidRPr="003653FD">
        <w:rPr>
          <w:rFonts w:eastAsia="Times New Roman" w:cstheme="minorHAnsi"/>
          <w:b/>
          <w:bCs/>
          <w:color w:val="000000"/>
          <w:lang w:eastAsia="en-US"/>
        </w:rPr>
        <w:t>Emotional Awareness</w:t>
      </w:r>
    </w:p>
    <w:p w14:paraId="2004443C" w14:textId="77777777" w:rsidR="003653FD" w:rsidRP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(Psalm 42:5; Ephesians 4:26)</w:t>
      </w:r>
      <w:r w:rsidRPr="003653FD">
        <w:rPr>
          <w:rFonts w:eastAsia="Times New Roman" w:cstheme="minorHAnsi"/>
          <w:i/>
          <w:iCs/>
          <w:color w:val="000000"/>
          <w:lang w:eastAsia="en-US"/>
        </w:rPr>
        <w:br/>
        <w:t>Though this overlaps with emotional health, a renewed mind helps you name and process emotion without letting it rule you.</w:t>
      </w:r>
    </w:p>
    <w:p w14:paraId="5EBA6E7D" w14:textId="77777777" w:rsidR="003653FD" w:rsidRPr="003653FD" w:rsidRDefault="003653FD" w:rsidP="003653FD">
      <w:pPr>
        <w:numPr>
          <w:ilvl w:val="0"/>
          <w:numId w:val="22"/>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Do you allow yourself to feel, or do you dismiss or numb pain?</w:t>
      </w:r>
    </w:p>
    <w:p w14:paraId="312D9032" w14:textId="77777777" w:rsidR="003653FD" w:rsidRPr="003653FD" w:rsidRDefault="003653FD" w:rsidP="003653FD">
      <w:pPr>
        <w:numPr>
          <w:ilvl w:val="0"/>
          <w:numId w:val="22"/>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How has God used emotion to reveal your need for Him?</w:t>
      </w:r>
    </w:p>
    <w:p w14:paraId="3C019F63" w14:textId="77777777" w:rsidR="003653FD" w:rsidRPr="003653FD" w:rsidRDefault="003653FD" w:rsidP="003653FD">
      <w:pPr>
        <w:numPr>
          <w:ilvl w:val="0"/>
          <w:numId w:val="22"/>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emotions need to be brought into prayer rather than suppressed?</w:t>
      </w:r>
    </w:p>
    <w:p w14:paraId="254C6EE9" w14:textId="77777777" w:rsidR="003653FD" w:rsidRPr="003653FD" w:rsidRDefault="00D46A82" w:rsidP="003653FD">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noProof/>
          <w:color w:val="000000"/>
          <w:lang w:eastAsia="en-US"/>
        </w:rPr>
      </w:r>
      <w:r w:rsidR="00D46A82" w:rsidRPr="00607CDF">
        <w:rPr>
          <w:rFonts w:eastAsia="Times New Roman" w:cstheme="minorHAnsi"/>
          <w:i/>
          <w:noProof/>
          <w:color w:val="000000"/>
          <w:lang w:eastAsia="en-US"/>
        </w:rPr>
        <w:pict w14:anchorId="20D610CD">
          <v:rect id="_x0000_i1972" alt="" style="width:468pt;height:.05pt;mso-width-percent:0;mso-height-percent:0;mso-width-percent:0;mso-height-percent:0" o:hralign="center" o:hrstd="t" o:hr="t" fillcolor="#a0a0a0" stroked="f"/>
        </w:pict>
      </w:r>
    </w:p>
    <w:p w14:paraId="0047A13D" w14:textId="77777777" w:rsidR="003653FD" w:rsidRDefault="003653FD" w:rsidP="003653FD">
      <w:pPr>
        <w:spacing w:before="100" w:beforeAutospacing="1" w:after="100" w:afterAutospacing="1" w:line="240" w:lineRule="auto"/>
        <w:jc w:val="center"/>
        <w:rPr>
          <w:rFonts w:eastAsia="Times New Roman" w:cstheme="minorHAnsi"/>
          <w:i/>
          <w:iCs/>
          <w:color w:val="000000"/>
          <w:lang w:eastAsia="en-US"/>
        </w:rPr>
      </w:pPr>
      <w:r w:rsidRPr="003653FD">
        <w:rPr>
          <w:rFonts w:eastAsia="Times New Roman" w:cstheme="minorHAnsi"/>
          <w:i/>
          <w:iCs/>
          <w:color w:val="000000"/>
          <w:lang w:eastAsia="en-US"/>
        </w:rPr>
        <w:t>After reflecting, record your insights and ask the Spirit to highlight one area that needs immediate surrender and one that requires consistent renewal.</w:t>
      </w:r>
    </w:p>
    <w:p w14:paraId="5519DD60" w14:textId="77777777" w:rsidR="003653FD" w:rsidRDefault="003653FD" w:rsidP="003653FD">
      <w:pPr>
        <w:spacing w:before="100" w:beforeAutospacing="1" w:after="100" w:afterAutospacing="1" w:line="240" w:lineRule="auto"/>
        <w:jc w:val="center"/>
        <w:rPr>
          <w:rFonts w:eastAsia="Times New Roman" w:cstheme="minorHAnsi"/>
          <w:i/>
          <w:iCs/>
          <w:color w:val="000000"/>
          <w:lang w:eastAsia="en-US"/>
        </w:rPr>
      </w:pPr>
    </w:p>
    <w:p w14:paraId="2F609E00" w14:textId="77777777" w:rsidR="003653FD" w:rsidRPr="003653FD" w:rsidRDefault="003653FD" w:rsidP="00607CDF">
      <w:pPr>
        <w:spacing w:before="100" w:beforeAutospacing="1" w:after="100" w:afterAutospacing="1" w:line="240" w:lineRule="auto"/>
        <w:rPr>
          <w:rFonts w:eastAsia="Times New Roman" w:cstheme="minorHAnsi"/>
          <w:i/>
          <w:iCs/>
          <w:color w:val="000000"/>
          <w:lang w:eastAsia="en-US"/>
        </w:rPr>
      </w:pPr>
    </w:p>
    <w:p w14:paraId="7746958E" w14:textId="77777777" w:rsidR="00745A9B" w:rsidRPr="00FD1CB4" w:rsidRDefault="00D46A82" w:rsidP="00745A9B">
      <w:pPr>
        <w:spacing w:before="100" w:beforeAutospacing="1" w:after="100" w:afterAutospacing="1" w:line="240" w:lineRule="auto"/>
        <w:jc w:val="center"/>
        <w:rPr>
          <w:rFonts w:eastAsia="Times New Roman" w:cstheme="minorHAnsi"/>
          <w:i/>
          <w:iCs/>
          <w:color w:val="000000"/>
          <w:lang w:eastAsia="en-US"/>
        </w:rPr>
      </w:pPr>
      <w:r w:rsidRPr="00FD1CB4">
        <w:rPr>
          <w:rFonts w:eastAsia="Times New Roman" w:cstheme="minorHAnsi"/>
          <w:i/>
          <w:iCs/>
          <w:noProof/>
          <w:color w:val="000000"/>
          <w:lang w:eastAsia="en-US"/>
        </w:rPr>
        <w:lastRenderedPageBreak/>
      </w:r>
      <w:r w:rsidR="00D46A82" w:rsidRPr="00FD1CB4">
        <w:rPr>
          <w:rFonts w:eastAsia="Times New Roman" w:cstheme="minorHAnsi"/>
          <w:i/>
          <w:iCs/>
          <w:noProof/>
          <w:color w:val="000000"/>
          <w:lang w:eastAsia="en-US"/>
        </w:rPr>
        <w:pict w14:anchorId="3B97ACB1">
          <v:rect id="_x0000_i1971" alt="" style="width:468pt;height:.05pt;mso-width-percent:0;mso-height-percent:0;mso-width-percent:0;mso-height-percent:0" o:hralign="center" o:hrstd="t" o:hr="t" fillcolor="#a0a0a0" stroked="f"/>
        </w:pict>
      </w:r>
    </w:p>
    <w:p w14:paraId="69E45B60" w14:textId="44580E70" w:rsidR="00745A9B" w:rsidRPr="00FD1CB4" w:rsidRDefault="00745A9B" w:rsidP="00745A9B">
      <w:pPr>
        <w:spacing w:before="100" w:beforeAutospacing="1" w:after="100" w:afterAutospacing="1" w:line="240" w:lineRule="auto"/>
        <w:jc w:val="center"/>
        <w:rPr>
          <w:rFonts w:eastAsia="Times New Roman" w:cstheme="minorHAnsi"/>
          <w:b/>
          <w:bCs/>
          <w:color w:val="000000"/>
          <w:lang w:eastAsia="en-US"/>
        </w:rPr>
      </w:pPr>
      <w:r w:rsidRPr="00FD1CB4">
        <w:rPr>
          <w:rFonts w:eastAsia="Times New Roman" w:cstheme="minorHAnsi"/>
          <w:b/>
          <w:bCs/>
          <w:color w:val="000000"/>
          <w:lang w:eastAsia="en-US"/>
        </w:rPr>
        <w:t xml:space="preserve">Walking It Out with God – </w:t>
      </w:r>
      <w:r w:rsidR="003653FD">
        <w:rPr>
          <w:rFonts w:eastAsia="Times New Roman" w:cstheme="minorHAnsi"/>
          <w:b/>
          <w:bCs/>
          <w:color w:val="000000"/>
          <w:lang w:eastAsia="en-US"/>
        </w:rPr>
        <w:t>Emotional</w:t>
      </w:r>
      <w:r w:rsidRPr="00FD1CB4">
        <w:rPr>
          <w:rFonts w:eastAsia="Times New Roman" w:cstheme="minorHAnsi"/>
          <w:b/>
          <w:bCs/>
          <w:color w:val="000000"/>
          <w:lang w:eastAsia="en-US"/>
        </w:rPr>
        <w:t xml:space="preserve"> Health SMART Goal Guide</w:t>
      </w:r>
    </w:p>
    <w:p w14:paraId="1AC7993D"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Before writing anything, pause and pray:</w:t>
      </w:r>
    </w:p>
    <w:p w14:paraId="764E685D"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i/>
          <w:iCs/>
          <w:color w:val="000000"/>
          <w:lang w:eastAsia="en-US"/>
        </w:rPr>
        <w:t>“Lord Jesus, renew my mind and teach me to think as You do.”</w:t>
      </w:r>
    </w:p>
    <w:p w14:paraId="3906A242"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Write </w:t>
      </w:r>
      <w:r w:rsidRPr="003653FD">
        <w:rPr>
          <w:rFonts w:eastAsia="Times New Roman" w:cstheme="minorHAnsi"/>
          <w:b/>
          <w:bCs/>
          <w:color w:val="000000"/>
          <w:lang w:eastAsia="en-US"/>
        </w:rPr>
        <w:t>two goals:</w:t>
      </w:r>
    </w:p>
    <w:p w14:paraId="4E8B9C29" w14:textId="77777777" w:rsidR="003653FD" w:rsidRPr="003653FD" w:rsidRDefault="003653FD" w:rsidP="003653FD">
      <w:pPr>
        <w:numPr>
          <w:ilvl w:val="0"/>
          <w:numId w:val="23"/>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One that reflects </w:t>
      </w:r>
      <w:r w:rsidRPr="003653FD">
        <w:rPr>
          <w:rFonts w:eastAsia="Times New Roman" w:cstheme="minorHAnsi"/>
          <w:b/>
          <w:bCs/>
          <w:color w:val="000000"/>
          <w:lang w:eastAsia="en-US"/>
        </w:rPr>
        <w:t>repentance</w:t>
      </w:r>
      <w:r w:rsidRPr="003653FD">
        <w:rPr>
          <w:rFonts w:eastAsia="Times New Roman" w:cstheme="minorHAnsi"/>
          <w:color w:val="000000"/>
          <w:lang w:eastAsia="en-US"/>
        </w:rPr>
        <w:t> — something to stop, surrender, or release.</w:t>
      </w:r>
    </w:p>
    <w:p w14:paraId="5CF2B718" w14:textId="77777777" w:rsidR="003653FD" w:rsidRPr="003653FD" w:rsidRDefault="003653FD" w:rsidP="003653FD">
      <w:pPr>
        <w:numPr>
          <w:ilvl w:val="0"/>
          <w:numId w:val="23"/>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One that reflects </w:t>
      </w:r>
      <w:r w:rsidRPr="003653FD">
        <w:rPr>
          <w:rFonts w:eastAsia="Times New Roman" w:cstheme="minorHAnsi"/>
          <w:b/>
          <w:bCs/>
          <w:color w:val="000000"/>
          <w:lang w:eastAsia="en-US"/>
        </w:rPr>
        <w:t>obedience</w:t>
      </w:r>
      <w:r w:rsidRPr="003653FD">
        <w:rPr>
          <w:rFonts w:eastAsia="Times New Roman" w:cstheme="minorHAnsi"/>
          <w:color w:val="000000"/>
          <w:lang w:eastAsia="en-US"/>
        </w:rPr>
        <w:t> — something to build, strengthen, or practice.</w:t>
      </w:r>
    </w:p>
    <w:p w14:paraId="66670AA1"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Identify the Focus</w:t>
      </w:r>
    </w:p>
    <w:p w14:paraId="1A0FA672" w14:textId="77777777" w:rsidR="003653FD" w:rsidRPr="003653FD" w:rsidRDefault="003653FD" w:rsidP="003653FD">
      <w:pPr>
        <w:numPr>
          <w:ilvl w:val="0"/>
          <w:numId w:val="24"/>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truth or conviction from this section stands out most?</w:t>
      </w:r>
    </w:p>
    <w:p w14:paraId="657122BA" w14:textId="77777777" w:rsidR="003653FD" w:rsidRPr="003653FD" w:rsidRDefault="003653FD" w:rsidP="003653FD">
      <w:pPr>
        <w:numPr>
          <w:ilvl w:val="0"/>
          <w:numId w:val="24"/>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What thought pattern or mental habit is God inviting you to renew?</w:t>
      </w:r>
    </w:p>
    <w:p w14:paraId="404E2611"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Define the Goals (SMART Framework)</w:t>
      </w:r>
    </w:p>
    <w:p w14:paraId="1117349E" w14:textId="77777777" w:rsidR="003653FD" w:rsidRPr="003653FD" w:rsidRDefault="003653FD" w:rsidP="003653FD">
      <w:pPr>
        <w:numPr>
          <w:ilvl w:val="0"/>
          <w:numId w:val="25"/>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Specific:</w:t>
      </w:r>
      <w:r w:rsidRPr="003653FD">
        <w:rPr>
          <w:rFonts w:eastAsia="Times New Roman" w:cstheme="minorHAnsi"/>
          <w:color w:val="000000"/>
          <w:lang w:eastAsia="en-US"/>
        </w:rPr>
        <w:t> What exactly will I do?</w:t>
      </w:r>
    </w:p>
    <w:p w14:paraId="424A4E17" w14:textId="77777777" w:rsidR="003653FD" w:rsidRPr="003653FD" w:rsidRDefault="003653FD" w:rsidP="003653FD">
      <w:pPr>
        <w:numPr>
          <w:ilvl w:val="0"/>
          <w:numId w:val="25"/>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Measurable:</w:t>
      </w:r>
      <w:r w:rsidRPr="003653FD">
        <w:rPr>
          <w:rFonts w:eastAsia="Times New Roman" w:cstheme="minorHAnsi"/>
          <w:color w:val="000000"/>
          <w:lang w:eastAsia="en-US"/>
        </w:rPr>
        <w:t> How will I know I am progressing?</w:t>
      </w:r>
    </w:p>
    <w:p w14:paraId="37A2A724" w14:textId="77777777" w:rsidR="003653FD" w:rsidRPr="003653FD" w:rsidRDefault="003653FD" w:rsidP="003653FD">
      <w:pPr>
        <w:numPr>
          <w:ilvl w:val="0"/>
          <w:numId w:val="25"/>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Achievable:</w:t>
      </w:r>
      <w:r w:rsidRPr="003653FD">
        <w:rPr>
          <w:rFonts w:eastAsia="Times New Roman" w:cstheme="minorHAnsi"/>
          <w:color w:val="000000"/>
          <w:lang w:eastAsia="en-US"/>
        </w:rPr>
        <w:t> Is this realistic for my current season?</w:t>
      </w:r>
    </w:p>
    <w:p w14:paraId="75F2E14C" w14:textId="77777777" w:rsidR="003653FD" w:rsidRPr="003653FD" w:rsidRDefault="003653FD" w:rsidP="003653FD">
      <w:pPr>
        <w:numPr>
          <w:ilvl w:val="0"/>
          <w:numId w:val="25"/>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Realistic:</w:t>
      </w:r>
      <w:r w:rsidRPr="003653FD">
        <w:rPr>
          <w:rFonts w:eastAsia="Times New Roman" w:cstheme="minorHAnsi"/>
          <w:color w:val="000000"/>
          <w:lang w:eastAsia="en-US"/>
        </w:rPr>
        <w:t> Does this align with grace, not perfectionism?</w:t>
      </w:r>
    </w:p>
    <w:p w14:paraId="01BA1CEB" w14:textId="77777777" w:rsidR="003653FD" w:rsidRPr="003653FD" w:rsidRDefault="003653FD" w:rsidP="003653FD">
      <w:pPr>
        <w:numPr>
          <w:ilvl w:val="0"/>
          <w:numId w:val="25"/>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Time-bound:</w:t>
      </w:r>
      <w:r w:rsidRPr="003653FD">
        <w:rPr>
          <w:rFonts w:eastAsia="Times New Roman" w:cstheme="minorHAnsi"/>
          <w:color w:val="000000"/>
          <w:lang w:eastAsia="en-US"/>
        </w:rPr>
        <w:t> When will I begin, and when will I review my progress?</w:t>
      </w:r>
    </w:p>
    <w:p w14:paraId="5BF42408"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i/>
          <w:iCs/>
          <w:color w:val="000000"/>
          <w:lang w:eastAsia="en-US"/>
        </w:rPr>
        <w:t>Example:</w:t>
      </w:r>
    </w:p>
    <w:p w14:paraId="40173DBF" w14:textId="77777777" w:rsidR="003653FD" w:rsidRPr="003653FD" w:rsidRDefault="003653FD" w:rsidP="003653FD">
      <w:pPr>
        <w:numPr>
          <w:ilvl w:val="0"/>
          <w:numId w:val="26"/>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Repentance Goal:</w:t>
      </w:r>
      <w:r w:rsidRPr="003653FD">
        <w:rPr>
          <w:rFonts w:eastAsia="Times New Roman" w:cstheme="minorHAnsi"/>
          <w:color w:val="000000"/>
          <w:lang w:eastAsia="en-US"/>
        </w:rPr>
        <w:t> “I will begin ending each day by writing down anxious thoughts and surrendering them to God in prayer.”</w:t>
      </w:r>
    </w:p>
    <w:p w14:paraId="56A89603" w14:textId="77777777" w:rsidR="003653FD" w:rsidRPr="003653FD" w:rsidRDefault="003653FD" w:rsidP="003653FD">
      <w:pPr>
        <w:numPr>
          <w:ilvl w:val="0"/>
          <w:numId w:val="26"/>
        </w:num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Obedience Goal:</w:t>
      </w:r>
      <w:r w:rsidRPr="003653FD">
        <w:rPr>
          <w:rFonts w:eastAsia="Times New Roman" w:cstheme="minorHAnsi"/>
          <w:color w:val="000000"/>
          <w:lang w:eastAsia="en-US"/>
        </w:rPr>
        <w:t> “I will meditate on one verse each morning that reminds me of God’s character and peace.”</w:t>
      </w:r>
    </w:p>
    <w:p w14:paraId="1C8FD1D3"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Invite Accountability</w:t>
      </w:r>
      <w:r w:rsidRPr="003653FD">
        <w:rPr>
          <w:rFonts w:eastAsia="Times New Roman" w:cstheme="minorHAnsi"/>
          <w:color w:val="000000"/>
          <w:lang w:eastAsia="en-US"/>
        </w:rPr>
        <w:br/>
        <w:t>Who can check in and encourage you as you renew your thoughts daily?</w:t>
      </w:r>
    </w:p>
    <w:p w14:paraId="5471523C"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Celebrate Obedience</w:t>
      </w:r>
      <w:r w:rsidRPr="003653FD">
        <w:rPr>
          <w:rFonts w:eastAsia="Times New Roman" w:cstheme="minorHAnsi"/>
          <w:color w:val="000000"/>
          <w:lang w:eastAsia="en-US"/>
        </w:rPr>
        <w:br/>
        <w:t>Notice the fruit—peace replacing anxiety, joy rising where fear once lived.</w:t>
      </w:r>
      <w:r w:rsidRPr="003653FD">
        <w:rPr>
          <w:rFonts w:eastAsia="Times New Roman" w:cstheme="minorHAnsi"/>
          <w:color w:val="000000"/>
          <w:lang w:eastAsia="en-US"/>
        </w:rPr>
        <w:br/>
        <w:t>Thank God for even the smallest progress.</w:t>
      </w:r>
    </w:p>
    <w:p w14:paraId="1A6CA5AF"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Prayer of Commitment</w:t>
      </w:r>
    </w:p>
    <w:p w14:paraId="551CF4E7"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i/>
          <w:iCs/>
          <w:color w:val="000000"/>
          <w:lang w:eastAsia="en-US"/>
        </w:rPr>
        <w:t>Holy Spirit, renew my thoughts and teach me to set my mind on things above.</w:t>
      </w:r>
      <w:r w:rsidRPr="003653FD">
        <w:rPr>
          <w:rFonts w:eastAsia="Times New Roman" w:cstheme="minorHAnsi"/>
          <w:i/>
          <w:iCs/>
          <w:color w:val="000000"/>
          <w:lang w:eastAsia="en-US"/>
        </w:rPr>
        <w:br/>
        <w:t>Break the cycles of fear and worry that keep me bound.</w:t>
      </w:r>
      <w:r w:rsidRPr="003653FD">
        <w:rPr>
          <w:rFonts w:eastAsia="Times New Roman" w:cstheme="minorHAnsi"/>
          <w:i/>
          <w:iCs/>
          <w:color w:val="000000"/>
          <w:lang w:eastAsia="en-US"/>
        </w:rPr>
        <w:br/>
        <w:t>Let my mind become a resting place for Your truth and peace. Amen.</w:t>
      </w:r>
    </w:p>
    <w:p w14:paraId="52EC22F3" w14:textId="77777777" w:rsidR="003653FD" w:rsidRPr="003653FD" w:rsidRDefault="00D46A82" w:rsidP="003653FD">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lastRenderedPageBreak/>
      </w:r>
      <w:r w:rsidR="00D46A82" w:rsidRPr="00607CDF">
        <w:rPr>
          <w:rFonts w:eastAsia="Times New Roman" w:cstheme="minorHAnsi"/>
          <w:noProof/>
          <w:color w:val="000000"/>
          <w:lang w:eastAsia="en-US"/>
        </w:rPr>
        <w:pict w14:anchorId="18E94E36">
          <v:rect id="_x0000_i1970" alt="" style="width:468pt;height:.05pt;mso-width-percent:0;mso-height-percent:0;mso-width-percent:0;mso-height-percent:0" o:hralign="center" o:hrstd="t" o:hr="t" fillcolor="#a0a0a0" stroked="f"/>
        </w:pict>
      </w:r>
    </w:p>
    <w:p w14:paraId="4805A6BC" w14:textId="77777777" w:rsidR="003653FD" w:rsidRPr="003653FD" w:rsidRDefault="003653FD" w:rsidP="003653FD">
      <w:pPr>
        <w:spacing w:before="100" w:beforeAutospacing="1" w:after="100" w:afterAutospacing="1" w:line="240" w:lineRule="auto"/>
        <w:rPr>
          <w:rFonts w:eastAsia="Times New Roman" w:cstheme="minorHAnsi"/>
          <w:b/>
          <w:bCs/>
          <w:color w:val="000000"/>
          <w:lang w:eastAsia="en-US"/>
        </w:rPr>
      </w:pPr>
      <w:r w:rsidRPr="003653FD">
        <w:rPr>
          <w:rFonts w:eastAsia="Times New Roman" w:cstheme="minorHAnsi"/>
          <w:b/>
          <w:bCs/>
          <w:color w:val="000000"/>
          <w:lang w:eastAsia="en-US"/>
        </w:rPr>
        <w:t>Personal Reflection and Rating</w:t>
      </w:r>
    </w:p>
    <w:p w14:paraId="1BDA47B3"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color w:val="000000"/>
          <w:lang w:eastAsia="en-US"/>
        </w:rPr>
        <w:t>Take a quiet moment before the Lord.</w:t>
      </w:r>
      <w:r w:rsidRPr="003653FD">
        <w:rPr>
          <w:rFonts w:eastAsia="Times New Roman" w:cstheme="minorHAnsi"/>
          <w:color w:val="000000"/>
          <w:lang w:eastAsia="en-US"/>
        </w:rPr>
        <w:br/>
        <w:t>Rate your current health in this area, not for judgment but for awareness.</w:t>
      </w:r>
      <w:r w:rsidRPr="003653FD">
        <w:rPr>
          <w:rFonts w:eastAsia="Times New Roman" w:cstheme="minorHAnsi"/>
          <w:color w:val="000000"/>
          <w:lang w:eastAsia="en-US"/>
        </w:rPr>
        <w:br/>
        <w:t>Use this as a marker to measure your growth when you revisit this guide later.</w:t>
      </w:r>
    </w:p>
    <w:p w14:paraId="1FFD69DB"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1–3:</w:t>
      </w:r>
      <w:r w:rsidRPr="003653FD">
        <w:rPr>
          <w:rFonts w:eastAsia="Times New Roman" w:cstheme="minorHAnsi"/>
          <w:color w:val="000000"/>
          <w:lang w:eastAsia="en-US"/>
        </w:rPr>
        <w:t> This area needs intentional renewal.</w:t>
      </w:r>
      <w:r w:rsidRPr="003653FD">
        <w:rPr>
          <w:rFonts w:eastAsia="Times New Roman" w:cstheme="minorHAnsi"/>
          <w:color w:val="000000"/>
          <w:lang w:eastAsia="en-US"/>
        </w:rPr>
        <w:br/>
      </w:r>
      <w:r w:rsidRPr="003653FD">
        <w:rPr>
          <w:rFonts w:eastAsia="Times New Roman" w:cstheme="minorHAnsi"/>
          <w:b/>
          <w:bCs/>
          <w:color w:val="000000"/>
          <w:lang w:eastAsia="en-US"/>
        </w:rPr>
        <w:t>4–6:</w:t>
      </w:r>
      <w:r w:rsidRPr="003653FD">
        <w:rPr>
          <w:rFonts w:eastAsia="Times New Roman" w:cstheme="minorHAnsi"/>
          <w:color w:val="000000"/>
          <w:lang w:eastAsia="en-US"/>
        </w:rPr>
        <w:t> Growth has begun, but consistency is needed.</w:t>
      </w:r>
      <w:r w:rsidRPr="003653FD">
        <w:rPr>
          <w:rFonts w:eastAsia="Times New Roman" w:cstheme="minorHAnsi"/>
          <w:color w:val="000000"/>
          <w:lang w:eastAsia="en-US"/>
        </w:rPr>
        <w:br/>
      </w:r>
      <w:r w:rsidRPr="003653FD">
        <w:rPr>
          <w:rFonts w:eastAsia="Times New Roman" w:cstheme="minorHAnsi"/>
          <w:b/>
          <w:bCs/>
          <w:color w:val="000000"/>
          <w:lang w:eastAsia="en-US"/>
        </w:rPr>
        <w:t>7–9:</w:t>
      </w:r>
      <w:r w:rsidRPr="003653FD">
        <w:rPr>
          <w:rFonts w:eastAsia="Times New Roman" w:cstheme="minorHAnsi"/>
          <w:color w:val="000000"/>
          <w:lang w:eastAsia="en-US"/>
        </w:rPr>
        <w:t> This area is healthy and bearing fruit.</w:t>
      </w:r>
      <w:r w:rsidRPr="003653FD">
        <w:rPr>
          <w:rFonts w:eastAsia="Times New Roman" w:cstheme="minorHAnsi"/>
          <w:color w:val="000000"/>
          <w:lang w:eastAsia="en-US"/>
        </w:rPr>
        <w:br/>
      </w:r>
      <w:r w:rsidRPr="003653FD">
        <w:rPr>
          <w:rFonts w:eastAsia="Times New Roman" w:cstheme="minorHAnsi"/>
          <w:b/>
          <w:bCs/>
          <w:color w:val="000000"/>
          <w:lang w:eastAsia="en-US"/>
        </w:rPr>
        <w:t>10:</w:t>
      </w:r>
      <w:r w:rsidRPr="003653FD">
        <w:rPr>
          <w:rFonts w:eastAsia="Times New Roman" w:cstheme="minorHAnsi"/>
          <w:color w:val="000000"/>
          <w:lang w:eastAsia="en-US"/>
        </w:rPr>
        <w:t> This area is flourishing in grace.</w:t>
      </w:r>
    </w:p>
    <w:p w14:paraId="57D2C981"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My Current Rating:</w:t>
      </w:r>
      <w:r w:rsidRPr="003653FD">
        <w:rPr>
          <w:rFonts w:eastAsia="Times New Roman" w:cstheme="minorHAnsi"/>
          <w:color w:val="000000"/>
          <w:lang w:eastAsia="en-US"/>
        </w:rPr>
        <w:t> _______</w:t>
      </w:r>
    </w:p>
    <w:p w14:paraId="4C8936A0"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One Sentence Reflection:</w:t>
      </w:r>
      <w:r w:rsidRPr="003653FD">
        <w:rPr>
          <w:rFonts w:eastAsia="Times New Roman" w:cstheme="minorHAnsi"/>
          <w:color w:val="000000"/>
          <w:lang w:eastAsia="en-US"/>
        </w:rPr>
        <w:t> ___________________________________________</w:t>
      </w:r>
    </w:p>
    <w:p w14:paraId="47016D05" w14:textId="3900E273" w:rsidR="003653FD" w:rsidRDefault="003653FD" w:rsidP="003653FD">
      <w:pPr>
        <w:spacing w:before="100" w:beforeAutospacing="1" w:after="100" w:afterAutospacing="1" w:line="240" w:lineRule="auto"/>
        <w:rPr>
          <w:rFonts w:eastAsia="Times New Roman" w:cstheme="minorHAnsi"/>
          <w:color w:val="000000"/>
          <w:lang w:eastAsia="en-US"/>
        </w:rPr>
      </w:pPr>
      <w:r w:rsidRPr="003653FD">
        <w:rPr>
          <w:rFonts w:eastAsia="Times New Roman" w:cstheme="minorHAnsi"/>
          <w:b/>
          <w:bCs/>
          <w:color w:val="000000"/>
          <w:lang w:eastAsia="en-US"/>
        </w:rPr>
        <w:t>Next Review Date:</w:t>
      </w:r>
      <w:r w:rsidRPr="003653FD">
        <w:rPr>
          <w:rFonts w:eastAsia="Times New Roman" w:cstheme="minorHAnsi"/>
          <w:color w:val="000000"/>
          <w:lang w:eastAsia="en-US"/>
        </w:rPr>
        <w:t> ______________________</w:t>
      </w:r>
    </w:p>
    <w:p w14:paraId="71FC3276" w14:textId="77777777" w:rsidR="003653FD" w:rsidRDefault="003653FD">
      <w:pPr>
        <w:rPr>
          <w:rFonts w:eastAsia="Times New Roman" w:cstheme="minorHAnsi"/>
          <w:color w:val="000000"/>
          <w:lang w:eastAsia="en-US"/>
        </w:rPr>
      </w:pPr>
      <w:r>
        <w:rPr>
          <w:rFonts w:eastAsia="Times New Roman" w:cstheme="minorHAnsi"/>
          <w:color w:val="000000"/>
          <w:lang w:eastAsia="en-US"/>
        </w:rPr>
        <w:br w:type="page"/>
      </w:r>
    </w:p>
    <w:p w14:paraId="7328CD27" w14:textId="24FA2B31" w:rsidR="003653FD" w:rsidRDefault="003653FD" w:rsidP="003653FD">
      <w:pPr>
        <w:spacing w:before="100" w:beforeAutospacing="1" w:after="100" w:afterAutospacing="1" w:line="240" w:lineRule="auto"/>
        <w:jc w:val="center"/>
        <w:rPr>
          <w:rFonts w:asciiTheme="majorHAnsi" w:eastAsiaTheme="majorEastAsia" w:hAnsiTheme="majorHAnsi" w:cstheme="majorBidi"/>
          <w:b/>
          <w:bCs/>
          <w:i/>
          <w:iCs/>
          <w:color w:val="E09B3B" w:themeColor="accent1"/>
          <w:sz w:val="38"/>
          <w:szCs w:val="26"/>
        </w:rPr>
      </w:pPr>
      <w:r w:rsidRPr="003653FD">
        <w:rPr>
          <w:rFonts w:asciiTheme="majorHAnsi" w:eastAsiaTheme="majorEastAsia" w:hAnsiTheme="majorHAnsi" w:cstheme="majorBidi"/>
          <w:b/>
          <w:bCs/>
          <w:color w:val="E09B3B" w:themeColor="accent1"/>
          <w:sz w:val="38"/>
          <w:szCs w:val="26"/>
        </w:rPr>
        <w:lastRenderedPageBreak/>
        <w:t xml:space="preserve">Section </w:t>
      </w:r>
      <w:r w:rsidR="00A1794C">
        <w:rPr>
          <w:rFonts w:asciiTheme="majorHAnsi" w:eastAsiaTheme="majorEastAsia" w:hAnsiTheme="majorHAnsi" w:cstheme="majorBidi"/>
          <w:b/>
          <w:bCs/>
          <w:color w:val="E09B3B" w:themeColor="accent1"/>
          <w:sz w:val="38"/>
          <w:szCs w:val="26"/>
        </w:rPr>
        <w:t>3</w:t>
      </w:r>
      <w:r w:rsidRPr="003653FD">
        <w:rPr>
          <w:rFonts w:asciiTheme="majorHAnsi" w:eastAsiaTheme="majorEastAsia" w:hAnsiTheme="majorHAnsi" w:cstheme="majorBidi"/>
          <w:b/>
          <w:bCs/>
          <w:color w:val="E09B3B" w:themeColor="accent1"/>
          <w:sz w:val="38"/>
          <w:szCs w:val="26"/>
        </w:rPr>
        <w:t xml:space="preserve"> – </w:t>
      </w:r>
      <w:r w:rsidR="00A1794C">
        <w:rPr>
          <w:rFonts w:asciiTheme="majorHAnsi" w:eastAsiaTheme="majorEastAsia" w:hAnsiTheme="majorHAnsi" w:cstheme="majorBidi"/>
          <w:b/>
          <w:bCs/>
          <w:color w:val="E09B3B" w:themeColor="accent1"/>
          <w:sz w:val="38"/>
          <w:szCs w:val="26"/>
        </w:rPr>
        <w:t>Emotional</w:t>
      </w:r>
      <w:r w:rsidRPr="003653FD">
        <w:rPr>
          <w:rFonts w:asciiTheme="majorHAnsi" w:eastAsiaTheme="majorEastAsia" w:hAnsiTheme="majorHAnsi" w:cstheme="majorBidi"/>
          <w:b/>
          <w:bCs/>
          <w:color w:val="E09B3B" w:themeColor="accent1"/>
          <w:sz w:val="38"/>
          <w:szCs w:val="26"/>
        </w:rPr>
        <w:t xml:space="preserve"> Health</w:t>
      </w:r>
      <w:r w:rsidRPr="003653FD">
        <w:rPr>
          <w:rFonts w:asciiTheme="majorHAnsi" w:eastAsiaTheme="majorEastAsia" w:hAnsiTheme="majorHAnsi" w:cstheme="majorBidi"/>
          <w:b/>
          <w:bCs/>
          <w:i/>
          <w:iCs/>
          <w:color w:val="E09B3B" w:themeColor="accent1"/>
          <w:sz w:val="38"/>
          <w:szCs w:val="26"/>
        </w:rPr>
        <w:t xml:space="preserve"> </w:t>
      </w:r>
    </w:p>
    <w:p w14:paraId="0001A994"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“It is impossible to be spiritually mature while remaining emotionally immature.”</w:t>
      </w:r>
      <w:r w:rsidRPr="00CD4B55">
        <w:rPr>
          <w:rFonts w:eastAsia="Times New Roman" w:cstheme="minorHAnsi"/>
          <w:i/>
          <w:iCs/>
          <w:color w:val="000000"/>
          <w:lang w:eastAsia="en-US"/>
        </w:rPr>
        <w:br/>
      </w:r>
      <w:r w:rsidRPr="00CD4B55">
        <w:rPr>
          <w:rFonts w:eastAsia="Times New Roman" w:cstheme="minorHAnsi"/>
          <w:color w:val="000000"/>
          <w:lang w:eastAsia="en-US"/>
        </w:rPr>
        <w:t>— Pete Scazzero,</w:t>
      </w:r>
      <w:r w:rsidRPr="00CD4B55">
        <w:rPr>
          <w:rFonts w:eastAsia="Times New Roman" w:cstheme="minorHAnsi"/>
          <w:i/>
          <w:iCs/>
          <w:color w:val="000000"/>
          <w:lang w:eastAsia="en-US"/>
        </w:rPr>
        <w:t> Emotionally Healthy Spirituality</w:t>
      </w:r>
    </w:p>
    <w:p w14:paraId="5AD33C0D"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“Feelings live on the front row of our lives like unruly children clamoring for attention; they must be trained, not ignored.”</w:t>
      </w:r>
      <w:r w:rsidRPr="00CD4B55">
        <w:rPr>
          <w:rFonts w:eastAsia="Times New Roman" w:cstheme="minorHAnsi"/>
          <w:i/>
          <w:iCs/>
          <w:color w:val="000000"/>
          <w:lang w:eastAsia="en-US"/>
        </w:rPr>
        <w:br/>
      </w:r>
      <w:r w:rsidRPr="00CD4B55">
        <w:rPr>
          <w:rFonts w:eastAsia="Times New Roman" w:cstheme="minorHAnsi"/>
          <w:color w:val="000000"/>
          <w:lang w:eastAsia="en-US"/>
        </w:rPr>
        <w:t>— Dallas Willard,</w:t>
      </w:r>
      <w:r w:rsidRPr="00CD4B55">
        <w:rPr>
          <w:rFonts w:eastAsia="Times New Roman" w:cstheme="minorHAnsi"/>
          <w:i/>
          <w:iCs/>
          <w:color w:val="000000"/>
          <w:lang w:eastAsia="en-US"/>
        </w:rPr>
        <w:t> Life Without Lack</w:t>
      </w:r>
    </w:p>
    <w:p w14:paraId="6E229D4B" w14:textId="77777777" w:rsidR="00A1794C" w:rsidRPr="00A1794C" w:rsidRDefault="00A1794C" w:rsidP="00A1794C">
      <w:pPr>
        <w:spacing w:before="100" w:beforeAutospacing="1" w:after="100" w:afterAutospacing="1" w:line="240" w:lineRule="auto"/>
        <w:rPr>
          <w:rFonts w:eastAsia="Times New Roman" w:cstheme="minorHAnsi"/>
          <w:color w:val="000000"/>
          <w:lang w:eastAsia="en-US"/>
        </w:rPr>
      </w:pPr>
      <w:r w:rsidRPr="00A1794C">
        <w:rPr>
          <w:rFonts w:eastAsia="Times New Roman" w:cstheme="minorHAnsi"/>
          <w:color w:val="000000"/>
          <w:lang w:eastAsia="en-US"/>
        </w:rPr>
        <w:t>Emotional health is not the absence of pain but the ability to process pain in the presence of God. Many believers manage their emotions rather than surrender them, bottling up what Jesus longs to redeem. The Psalms remind us that God welcomes the full range of human emotion—from grief to gratitude, from anguish to awe.</w:t>
      </w:r>
    </w:p>
    <w:p w14:paraId="40F945B3" w14:textId="77777777" w:rsidR="00A1794C" w:rsidRPr="00A1794C" w:rsidRDefault="00A1794C" w:rsidP="00A1794C">
      <w:pPr>
        <w:spacing w:before="100" w:beforeAutospacing="1" w:after="100" w:afterAutospacing="1" w:line="240" w:lineRule="auto"/>
        <w:rPr>
          <w:rFonts w:eastAsia="Times New Roman" w:cstheme="minorHAnsi"/>
          <w:color w:val="000000"/>
          <w:lang w:eastAsia="en-US"/>
        </w:rPr>
      </w:pPr>
      <w:r w:rsidRPr="00A1794C">
        <w:rPr>
          <w:rFonts w:eastAsia="Times New Roman" w:cstheme="minorHAnsi"/>
          <w:color w:val="000000"/>
          <w:lang w:eastAsia="en-US"/>
        </w:rPr>
        <w:t>To be emotionally healthy is to become honest before God and others. It is learning to name what you feel without being mastered by it. The Spirit does not suppress emotion; He sanctifies it. Wholeness begins when we bring our emotions out of hiding and allow the Lord to meet us in truth.</w:t>
      </w:r>
    </w:p>
    <w:p w14:paraId="35F3BCD1" w14:textId="77777777" w:rsidR="00A1794C" w:rsidRPr="00A1794C" w:rsidRDefault="00A1794C" w:rsidP="00A1794C">
      <w:pPr>
        <w:spacing w:before="100" w:beforeAutospacing="1" w:after="100" w:afterAutospacing="1" w:line="240" w:lineRule="auto"/>
        <w:rPr>
          <w:rFonts w:eastAsia="Times New Roman" w:cstheme="minorHAnsi"/>
          <w:i/>
          <w:iCs/>
          <w:color w:val="000000"/>
          <w:lang w:eastAsia="en-US"/>
        </w:rPr>
      </w:pPr>
      <w:r w:rsidRPr="00A1794C">
        <w:rPr>
          <w:rFonts w:eastAsia="Times New Roman" w:cstheme="minorHAnsi"/>
          <w:color w:val="000000"/>
          <w:lang w:eastAsia="en-US"/>
        </w:rPr>
        <w:t>Invite the Holy Spirit to lead you as you reflect on these areas:</w:t>
      </w:r>
    </w:p>
    <w:p w14:paraId="54E4B49F"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72749E05">
          <v:rect id="_x0000_i1969" alt="" style="width:468pt;height:.05pt;mso-width-percent:0;mso-height-percent:0;mso-width-percent:0;mso-height-percent:0" o:hralign="center" o:hrstd="t" o:hr="t" fillcolor="#a0a0a0" stroked="f"/>
        </w:pict>
      </w:r>
    </w:p>
    <w:p w14:paraId="64F20F0D" w14:textId="77777777" w:rsidR="00CD4B55" w:rsidRPr="00CD4B55" w:rsidRDefault="00CD4B55" w:rsidP="00CD4B55">
      <w:pPr>
        <w:spacing w:before="100" w:beforeAutospacing="1" w:after="100" w:afterAutospacing="1" w:line="240" w:lineRule="auto"/>
        <w:jc w:val="center"/>
        <w:rPr>
          <w:rFonts w:eastAsia="Times New Roman" w:cstheme="minorHAnsi"/>
          <w:b/>
          <w:bCs/>
          <w:color w:val="000000"/>
          <w:lang w:eastAsia="en-US"/>
        </w:rPr>
      </w:pPr>
      <w:r w:rsidRPr="00CD4B55">
        <w:rPr>
          <w:rFonts w:eastAsia="Times New Roman" w:cstheme="minorHAnsi"/>
          <w:b/>
          <w:bCs/>
          <w:color w:val="000000"/>
          <w:lang w:eastAsia="en-US"/>
        </w:rPr>
        <w:t>Emotional Honesty</w:t>
      </w:r>
    </w:p>
    <w:p w14:paraId="35385704"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(Psalm 42:5; 1 Peter 5:7)</w:t>
      </w:r>
      <w:r w:rsidRPr="00CD4B55">
        <w:rPr>
          <w:rFonts w:eastAsia="Times New Roman" w:cstheme="minorHAnsi"/>
          <w:i/>
          <w:iCs/>
          <w:color w:val="000000"/>
          <w:lang w:eastAsia="en-US"/>
        </w:rPr>
        <w:br/>
        <w:t>David did not pretend before God; he poured out his heart. Emotional honesty is not weakness—it is worship.</w:t>
      </w:r>
    </w:p>
    <w:p w14:paraId="4D6F0081" w14:textId="77777777" w:rsidR="00CD4B55" w:rsidRPr="00CD4B55" w:rsidRDefault="00CD4B55" w:rsidP="00CD4B55">
      <w:pPr>
        <w:numPr>
          <w:ilvl w:val="0"/>
          <w:numId w:val="27"/>
        </w:numPr>
        <w:spacing w:before="100" w:beforeAutospacing="1" w:after="100" w:afterAutospacing="1" w:line="240" w:lineRule="auto"/>
        <w:jc w:val="both"/>
        <w:rPr>
          <w:rFonts w:eastAsia="Times New Roman" w:cstheme="minorHAnsi"/>
          <w:color w:val="000000"/>
          <w:lang w:eastAsia="en-US"/>
        </w:rPr>
      </w:pPr>
      <w:r w:rsidRPr="00CD4B55">
        <w:rPr>
          <w:rFonts w:eastAsia="Times New Roman" w:cstheme="minorHAnsi"/>
          <w:color w:val="000000"/>
          <w:lang w:eastAsia="en-US"/>
        </w:rPr>
        <w:t>When you pray, do you bring your real emotions, or only the “acceptable” ones?</w:t>
      </w:r>
    </w:p>
    <w:p w14:paraId="36733CB7" w14:textId="77777777" w:rsidR="00CD4B55" w:rsidRPr="00CD4B55" w:rsidRDefault="00CD4B55" w:rsidP="00CD4B55">
      <w:pPr>
        <w:numPr>
          <w:ilvl w:val="0"/>
          <w:numId w:val="27"/>
        </w:numPr>
        <w:spacing w:before="100" w:beforeAutospacing="1" w:after="100" w:afterAutospacing="1" w:line="240" w:lineRule="auto"/>
        <w:jc w:val="both"/>
        <w:rPr>
          <w:rFonts w:eastAsia="Times New Roman" w:cstheme="minorHAnsi"/>
          <w:color w:val="000000"/>
          <w:lang w:eastAsia="en-US"/>
        </w:rPr>
      </w:pPr>
      <w:r w:rsidRPr="00CD4B55">
        <w:rPr>
          <w:rFonts w:eastAsia="Times New Roman" w:cstheme="minorHAnsi"/>
          <w:color w:val="000000"/>
          <w:lang w:eastAsia="en-US"/>
        </w:rPr>
        <w:t>How often do you hide frustration, sadness, or fear rather than expressing them in prayer?</w:t>
      </w:r>
    </w:p>
    <w:p w14:paraId="7DED08E0" w14:textId="77777777" w:rsidR="00CD4B55" w:rsidRPr="00CD4B55" w:rsidRDefault="00CD4B55" w:rsidP="00CD4B55">
      <w:pPr>
        <w:numPr>
          <w:ilvl w:val="0"/>
          <w:numId w:val="27"/>
        </w:numPr>
        <w:spacing w:before="100" w:beforeAutospacing="1" w:after="100" w:afterAutospacing="1" w:line="240" w:lineRule="auto"/>
        <w:jc w:val="both"/>
        <w:rPr>
          <w:rFonts w:eastAsia="Times New Roman" w:cstheme="minorHAnsi"/>
          <w:color w:val="000000"/>
          <w:lang w:eastAsia="en-US"/>
        </w:rPr>
      </w:pPr>
      <w:r w:rsidRPr="00CD4B55">
        <w:rPr>
          <w:rFonts w:eastAsia="Times New Roman" w:cstheme="minorHAnsi"/>
          <w:color w:val="000000"/>
          <w:lang w:eastAsia="en-US"/>
        </w:rPr>
        <w:t>What would it look like to bring your unfiltered emotions before God without shame?</w:t>
      </w:r>
    </w:p>
    <w:p w14:paraId="097A75C2"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73E66F97">
          <v:rect id="_x0000_i1968" alt="" style="width:468pt;height:.05pt;mso-width-percent:0;mso-height-percent:0;mso-width-percent:0;mso-height-percent:0" o:hralign="center" o:hrstd="t" o:hr="t" fillcolor="#a0a0a0" stroked="f"/>
        </w:pict>
      </w:r>
    </w:p>
    <w:p w14:paraId="3A045B09" w14:textId="77777777" w:rsidR="00CD4B55" w:rsidRPr="00CD4B55" w:rsidRDefault="00CD4B55" w:rsidP="00CD4B55">
      <w:pPr>
        <w:spacing w:before="100" w:beforeAutospacing="1" w:after="100" w:afterAutospacing="1" w:line="240" w:lineRule="auto"/>
        <w:jc w:val="center"/>
        <w:rPr>
          <w:rFonts w:eastAsia="Times New Roman" w:cstheme="minorHAnsi"/>
          <w:b/>
          <w:bCs/>
          <w:color w:val="000000"/>
          <w:lang w:eastAsia="en-US"/>
        </w:rPr>
      </w:pPr>
      <w:r w:rsidRPr="00CD4B55">
        <w:rPr>
          <w:rFonts w:eastAsia="Times New Roman" w:cstheme="minorHAnsi"/>
          <w:b/>
          <w:bCs/>
          <w:color w:val="000000"/>
          <w:lang w:eastAsia="en-US"/>
        </w:rPr>
        <w:t>Forgiveness and Release</w:t>
      </w:r>
    </w:p>
    <w:p w14:paraId="54252DA7"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(Ephesians 4:31–32; Matthew 6:14–15)</w:t>
      </w:r>
      <w:r w:rsidRPr="00CD4B55">
        <w:rPr>
          <w:rFonts w:eastAsia="Times New Roman" w:cstheme="minorHAnsi"/>
          <w:i/>
          <w:iCs/>
          <w:color w:val="000000"/>
          <w:lang w:eastAsia="en-US"/>
        </w:rPr>
        <w:br/>
        <w:t>Unforgiveness is emotional captivity. Forgiveness does not minimize pain—it releases it to the One who judges rightly.</w:t>
      </w:r>
    </w:p>
    <w:p w14:paraId="31554127" w14:textId="77777777" w:rsidR="00CD4B55" w:rsidRPr="00CD4B55" w:rsidRDefault="00CD4B55" w:rsidP="00CD4B55">
      <w:pPr>
        <w:numPr>
          <w:ilvl w:val="0"/>
          <w:numId w:val="28"/>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Who or what are you still holding hostage in your heart?</w:t>
      </w:r>
    </w:p>
    <w:p w14:paraId="2EB134B5" w14:textId="77777777" w:rsidR="00CD4B55" w:rsidRPr="00CD4B55" w:rsidRDefault="00CD4B55" w:rsidP="00CD4B55">
      <w:pPr>
        <w:numPr>
          <w:ilvl w:val="0"/>
          <w:numId w:val="28"/>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How has withholding forgiveness affected your peace or relationships?</w:t>
      </w:r>
    </w:p>
    <w:p w14:paraId="2C789803" w14:textId="25489D00" w:rsidR="00CD4B55" w:rsidRDefault="00CD4B55" w:rsidP="00CD4B55">
      <w:pPr>
        <w:numPr>
          <w:ilvl w:val="0"/>
          <w:numId w:val="28"/>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What would freedom feel like if you fully forgave as Christ forgave you?</w:t>
      </w:r>
    </w:p>
    <w:p w14:paraId="58624D29"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p>
    <w:p w14:paraId="3052DFD3"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lastRenderedPageBreak/>
      </w:r>
      <w:r w:rsidR="00D46A82" w:rsidRPr="00607CDF">
        <w:rPr>
          <w:rFonts w:eastAsia="Times New Roman" w:cstheme="minorHAnsi"/>
          <w:noProof/>
          <w:color w:val="000000"/>
          <w:lang w:eastAsia="en-US"/>
        </w:rPr>
        <w:pict w14:anchorId="07B65464">
          <v:rect id="_x0000_i1967" alt="" style="width:468pt;height:.05pt;mso-width-percent:0;mso-height-percent:0;mso-width-percent:0;mso-height-percent:0" o:hralign="center" o:hrstd="t" o:hr="t" fillcolor="#a0a0a0" stroked="f"/>
        </w:pict>
      </w:r>
    </w:p>
    <w:p w14:paraId="76615F77" w14:textId="77777777" w:rsidR="00CD4B55" w:rsidRPr="00CD4B55" w:rsidRDefault="00CD4B55" w:rsidP="00CD4B55">
      <w:pPr>
        <w:spacing w:before="100" w:beforeAutospacing="1" w:after="100" w:afterAutospacing="1" w:line="240" w:lineRule="auto"/>
        <w:jc w:val="center"/>
        <w:rPr>
          <w:rFonts w:eastAsia="Times New Roman" w:cstheme="minorHAnsi"/>
          <w:b/>
          <w:bCs/>
          <w:color w:val="000000"/>
          <w:lang w:eastAsia="en-US"/>
        </w:rPr>
      </w:pPr>
      <w:r w:rsidRPr="00CD4B55">
        <w:rPr>
          <w:rFonts w:eastAsia="Times New Roman" w:cstheme="minorHAnsi"/>
          <w:b/>
          <w:bCs/>
          <w:color w:val="000000"/>
          <w:lang w:eastAsia="en-US"/>
        </w:rPr>
        <w:t>Healing from Wounds</w:t>
      </w:r>
    </w:p>
    <w:p w14:paraId="109852D1"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(Psalm 147:3; Isaiah 61:1–3)</w:t>
      </w:r>
      <w:r w:rsidRPr="00CD4B55">
        <w:rPr>
          <w:rFonts w:eastAsia="Times New Roman" w:cstheme="minorHAnsi"/>
          <w:i/>
          <w:iCs/>
          <w:color w:val="000000"/>
          <w:lang w:eastAsia="en-US"/>
        </w:rPr>
        <w:br/>
        <w:t>Healing takes place where truth meets pain. God never wastes your wounds; He transforms them into testimonies of His power.</w:t>
      </w:r>
    </w:p>
    <w:p w14:paraId="3EADD5B2" w14:textId="77777777" w:rsidR="00CD4B55" w:rsidRPr="00CD4B55" w:rsidRDefault="00CD4B55" w:rsidP="00CD4B55">
      <w:pPr>
        <w:numPr>
          <w:ilvl w:val="0"/>
          <w:numId w:val="29"/>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What past hurt continues to shape your reactions or relationships today?</w:t>
      </w:r>
    </w:p>
    <w:p w14:paraId="2DEBE93A" w14:textId="77777777" w:rsidR="00CD4B55" w:rsidRPr="00CD4B55" w:rsidRDefault="00CD4B55" w:rsidP="00CD4B55">
      <w:pPr>
        <w:numPr>
          <w:ilvl w:val="0"/>
          <w:numId w:val="29"/>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Have you invited Jesus into that memory, or have you kept Him at a distance?</w:t>
      </w:r>
    </w:p>
    <w:p w14:paraId="4E5F2E8F" w14:textId="77777777" w:rsidR="00CD4B55" w:rsidRPr="00CD4B55" w:rsidRDefault="00CD4B55" w:rsidP="00CD4B55">
      <w:pPr>
        <w:numPr>
          <w:ilvl w:val="0"/>
          <w:numId w:val="29"/>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What might healing look like if you allowed God to touch that place again?</w:t>
      </w:r>
    </w:p>
    <w:p w14:paraId="348A11A5"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noProof/>
          <w:color w:val="000000"/>
          <w:lang w:eastAsia="en-US"/>
        </w:rPr>
      </w:r>
      <w:r w:rsidR="00D46A82" w:rsidRPr="00CD4B55">
        <w:rPr>
          <w:rFonts w:eastAsia="Times New Roman" w:cstheme="minorHAnsi"/>
          <w:noProof/>
          <w:color w:val="000000"/>
          <w:lang w:eastAsia="en-US"/>
        </w:rPr>
        <w:pict w14:anchorId="2BC45510">
          <v:rect id="_x0000_i1966" alt="" style="width:468pt;height:.05pt;mso-width-percent:0;mso-height-percent:0;mso-width-percent:0;mso-height-percent:0" o:hralign="center" o:hrstd="t" o:hr="t" fillcolor="#a0a0a0" stroked="f"/>
        </w:pict>
      </w:r>
    </w:p>
    <w:p w14:paraId="2FD3BDC9" w14:textId="77777777" w:rsidR="00CD4B55" w:rsidRPr="00CD4B55" w:rsidRDefault="00CD4B55" w:rsidP="00CD4B55">
      <w:pPr>
        <w:spacing w:before="100" w:beforeAutospacing="1" w:after="100" w:afterAutospacing="1" w:line="240" w:lineRule="auto"/>
        <w:jc w:val="center"/>
        <w:rPr>
          <w:rFonts w:eastAsia="Times New Roman" w:cstheme="minorHAnsi"/>
          <w:b/>
          <w:bCs/>
          <w:color w:val="000000"/>
          <w:lang w:eastAsia="en-US"/>
        </w:rPr>
      </w:pPr>
      <w:r w:rsidRPr="00CD4B55">
        <w:rPr>
          <w:rFonts w:eastAsia="Times New Roman" w:cstheme="minorHAnsi"/>
          <w:b/>
          <w:bCs/>
          <w:color w:val="000000"/>
          <w:lang w:eastAsia="en-US"/>
        </w:rPr>
        <w:t>Boundaries and Balance</w:t>
      </w:r>
    </w:p>
    <w:p w14:paraId="69248F80"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(Proverbs 4:23; Mark 1:35–37)</w:t>
      </w:r>
      <w:r w:rsidRPr="00CD4B55">
        <w:rPr>
          <w:rFonts w:eastAsia="Times New Roman" w:cstheme="minorHAnsi"/>
          <w:i/>
          <w:iCs/>
          <w:color w:val="000000"/>
          <w:lang w:eastAsia="en-US"/>
        </w:rPr>
        <w:br/>
        <w:t>Jesus loved deeply, and He also withdrew to pray. Healthy boundaries are not selfish—they protect the soul’s capacity to love well.</w:t>
      </w:r>
    </w:p>
    <w:p w14:paraId="3AA20647" w14:textId="77777777" w:rsidR="00CD4B55" w:rsidRPr="00CD4B55" w:rsidRDefault="00CD4B55" w:rsidP="00CD4B55">
      <w:pPr>
        <w:numPr>
          <w:ilvl w:val="0"/>
          <w:numId w:val="30"/>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Do you overextend yourself to please people or to prove worth?</w:t>
      </w:r>
    </w:p>
    <w:p w14:paraId="74D7B765" w14:textId="77777777" w:rsidR="00CD4B55" w:rsidRPr="00CD4B55" w:rsidRDefault="00CD4B55" w:rsidP="00CD4B55">
      <w:pPr>
        <w:numPr>
          <w:ilvl w:val="0"/>
          <w:numId w:val="30"/>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Where do you need to say “no” so that your “yes” can be wholehearted?</w:t>
      </w:r>
    </w:p>
    <w:p w14:paraId="12A38339" w14:textId="77777777" w:rsidR="00CD4B55" w:rsidRPr="00CD4B55" w:rsidRDefault="00CD4B55" w:rsidP="00CD4B55">
      <w:pPr>
        <w:numPr>
          <w:ilvl w:val="0"/>
          <w:numId w:val="30"/>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How can you create rhythms of solitude without isolation?</w:t>
      </w:r>
    </w:p>
    <w:p w14:paraId="25EDD9FB"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noProof/>
          <w:color w:val="000000"/>
          <w:lang w:eastAsia="en-US"/>
        </w:rPr>
      </w:r>
      <w:r w:rsidR="00D46A82" w:rsidRPr="00CD4B55">
        <w:rPr>
          <w:rFonts w:eastAsia="Times New Roman" w:cstheme="minorHAnsi"/>
          <w:noProof/>
          <w:color w:val="000000"/>
          <w:lang w:eastAsia="en-US"/>
        </w:rPr>
        <w:pict w14:anchorId="698D9767">
          <v:rect id="_x0000_i1965" alt="" style="width:468pt;height:.05pt;mso-width-percent:0;mso-height-percent:0;mso-width-percent:0;mso-height-percent:0" o:hralign="center" o:hrstd="t" o:hr="t" fillcolor="#a0a0a0" stroked="f"/>
        </w:pict>
      </w:r>
    </w:p>
    <w:p w14:paraId="30D03578" w14:textId="77777777" w:rsidR="00CD4B55" w:rsidRPr="00CD4B55" w:rsidRDefault="00CD4B55" w:rsidP="00CD4B55">
      <w:pPr>
        <w:spacing w:before="100" w:beforeAutospacing="1" w:after="100" w:afterAutospacing="1" w:line="240" w:lineRule="auto"/>
        <w:jc w:val="center"/>
        <w:rPr>
          <w:rFonts w:eastAsia="Times New Roman" w:cstheme="minorHAnsi"/>
          <w:b/>
          <w:bCs/>
          <w:color w:val="000000"/>
          <w:lang w:eastAsia="en-US"/>
        </w:rPr>
      </w:pPr>
      <w:r w:rsidRPr="00CD4B55">
        <w:rPr>
          <w:rFonts w:eastAsia="Times New Roman" w:cstheme="minorHAnsi"/>
          <w:b/>
          <w:bCs/>
          <w:color w:val="000000"/>
          <w:lang w:eastAsia="en-US"/>
        </w:rPr>
        <w:t>Joy and Gratitude</w:t>
      </w:r>
    </w:p>
    <w:p w14:paraId="3EA01AC7" w14:textId="77777777" w:rsidR="00CD4B55" w:rsidRPr="00CD4B55" w:rsidRDefault="00CD4B55" w:rsidP="00CD4B55">
      <w:pPr>
        <w:spacing w:before="100" w:beforeAutospacing="1" w:after="100" w:afterAutospacing="1" w:line="240" w:lineRule="auto"/>
        <w:jc w:val="center"/>
        <w:rPr>
          <w:rFonts w:eastAsia="Times New Roman" w:cstheme="minorHAnsi"/>
          <w:i/>
          <w:iCs/>
          <w:color w:val="000000"/>
          <w:lang w:eastAsia="en-US"/>
        </w:rPr>
      </w:pPr>
      <w:r w:rsidRPr="00CD4B55">
        <w:rPr>
          <w:rFonts w:eastAsia="Times New Roman" w:cstheme="minorHAnsi"/>
          <w:i/>
          <w:iCs/>
          <w:color w:val="000000"/>
          <w:lang w:eastAsia="en-US"/>
        </w:rPr>
        <w:t>(Philippians 4:4–7; 1 Thessalonians 5:16–18)</w:t>
      </w:r>
      <w:r w:rsidRPr="00CD4B55">
        <w:rPr>
          <w:rFonts w:eastAsia="Times New Roman" w:cstheme="minorHAnsi"/>
          <w:i/>
          <w:iCs/>
          <w:color w:val="000000"/>
          <w:lang w:eastAsia="en-US"/>
        </w:rPr>
        <w:br/>
        <w:t>Gratitude guards the heart from bitterness. Joy is not found in circumstances but in communion with Christ.</w:t>
      </w:r>
    </w:p>
    <w:p w14:paraId="1F302A7F" w14:textId="77777777" w:rsidR="00CD4B55" w:rsidRPr="00CD4B55" w:rsidRDefault="00CD4B55" w:rsidP="00CD4B55">
      <w:pPr>
        <w:numPr>
          <w:ilvl w:val="0"/>
          <w:numId w:val="31"/>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What do you thank God for regularly?</w:t>
      </w:r>
    </w:p>
    <w:p w14:paraId="15DB1AB0" w14:textId="0384C063" w:rsidR="00CD4B55" w:rsidRPr="00CD4B55" w:rsidRDefault="00CD4B55" w:rsidP="00CD4B55">
      <w:pPr>
        <w:numPr>
          <w:ilvl w:val="0"/>
          <w:numId w:val="31"/>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 xml:space="preserve">How often do you stop to notice the small </w:t>
      </w:r>
      <w:r w:rsidR="00FD67D5" w:rsidRPr="00CD4B55">
        <w:rPr>
          <w:rFonts w:eastAsia="Times New Roman" w:cstheme="minorHAnsi"/>
          <w:color w:val="000000"/>
          <w:lang w:eastAsia="en-US"/>
        </w:rPr>
        <w:t>evidence</w:t>
      </w:r>
      <w:r w:rsidRPr="00CD4B55">
        <w:rPr>
          <w:rFonts w:eastAsia="Times New Roman" w:cstheme="minorHAnsi"/>
          <w:color w:val="000000"/>
          <w:lang w:eastAsia="en-US"/>
        </w:rPr>
        <w:t xml:space="preserve"> of His faithfulness?</w:t>
      </w:r>
    </w:p>
    <w:p w14:paraId="119B8F88" w14:textId="4C4E3B5C" w:rsidR="00CD4B55" w:rsidRDefault="00CD4B55" w:rsidP="00CD4B55">
      <w:pPr>
        <w:numPr>
          <w:ilvl w:val="0"/>
          <w:numId w:val="31"/>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How would your emotional life change if gratitude became a daily practice?</w:t>
      </w:r>
    </w:p>
    <w:p w14:paraId="62012E32" w14:textId="7225959D" w:rsidR="00594C24" w:rsidRDefault="00594C24" w:rsidP="00594C24">
      <w:pPr>
        <w:spacing w:before="100" w:beforeAutospacing="1" w:after="100" w:afterAutospacing="1" w:line="240" w:lineRule="auto"/>
        <w:jc w:val="center"/>
        <w:rPr>
          <w:rFonts w:eastAsia="Times New Roman" w:cstheme="minorHAnsi"/>
          <w:color w:val="000000"/>
          <w:lang w:eastAsia="en-US"/>
        </w:rPr>
      </w:pPr>
      <w:r w:rsidRPr="00CD4B55">
        <w:rPr>
          <w:rFonts w:eastAsia="Times New Roman" w:cstheme="minorHAnsi"/>
          <w:noProof/>
          <w:color w:val="000000"/>
          <w:lang w:eastAsia="en-US"/>
        </w:rPr>
      </w:r>
      <w:r w:rsidR="00594C24" w:rsidRPr="00CD4B55">
        <w:rPr>
          <w:rFonts w:eastAsia="Times New Roman" w:cstheme="minorHAnsi"/>
          <w:noProof/>
          <w:color w:val="000000"/>
          <w:lang w:eastAsia="en-US"/>
        </w:rPr>
        <w:pict w14:anchorId="4BEFE11D">
          <v:rect id="_x0000_i2022" alt="" style="width:468pt;height:.05pt;mso-width-percent:0;mso-height-percent:0;mso-width-percent:0;mso-height-percent:0" o:hralign="center" o:hrstd="t" o:hr="t" fillcolor="#a0a0a0" stroked="f"/>
        </w:pict>
      </w:r>
      <w:r w:rsidRPr="00594C24">
        <w:rPr>
          <w:rFonts w:eastAsia="Times New Roman" w:cstheme="minorHAnsi"/>
          <w:i/>
          <w:iCs/>
          <w:color w:val="000000"/>
          <w:lang w:eastAsia="en-US"/>
        </w:rPr>
        <w:t>After reflecting, invite the Spirit to uncover one emotion or response that needs healing, and one that needs to mature in the fruit of self-control and love.</w:t>
      </w:r>
    </w:p>
    <w:p w14:paraId="01559BFF" w14:textId="28718DD0" w:rsidR="00CD4B55" w:rsidRPr="00CD4B55" w:rsidRDefault="00CD4B55" w:rsidP="00CD4B55">
      <w:pPr>
        <w:rPr>
          <w:rFonts w:eastAsia="Times New Roman" w:cstheme="minorHAnsi"/>
          <w:color w:val="000000"/>
          <w:lang w:eastAsia="en-US"/>
        </w:rPr>
      </w:pPr>
      <w:r>
        <w:rPr>
          <w:rFonts w:eastAsia="Times New Roman" w:cstheme="minorHAnsi"/>
          <w:color w:val="000000"/>
          <w:lang w:eastAsia="en-US"/>
        </w:rPr>
        <w:br w:type="page"/>
      </w:r>
    </w:p>
    <w:p w14:paraId="17DE13B9"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noProof/>
          <w:color w:val="000000"/>
          <w:lang w:eastAsia="en-US"/>
        </w:rPr>
        <w:lastRenderedPageBreak/>
      </w:r>
      <w:r w:rsidR="00D46A82" w:rsidRPr="00CD4B55">
        <w:rPr>
          <w:rFonts w:eastAsia="Times New Roman" w:cstheme="minorHAnsi"/>
          <w:noProof/>
          <w:color w:val="000000"/>
          <w:lang w:eastAsia="en-US"/>
        </w:rPr>
        <w:pict w14:anchorId="584DC7E3">
          <v:rect id="_x0000_i1964" alt="" style="width:468pt;height:.05pt;mso-width-percent:0;mso-height-percent:0;mso-width-percent:0;mso-height-percent:0" o:hralign="center" o:hrstd="t" o:hr="t" fillcolor="#a0a0a0" stroked="f"/>
        </w:pict>
      </w:r>
    </w:p>
    <w:p w14:paraId="3DA76657" w14:textId="77777777" w:rsidR="00CD4B55" w:rsidRPr="00CD4B55" w:rsidRDefault="00CD4B55" w:rsidP="00CD4B55">
      <w:pPr>
        <w:spacing w:before="100" w:beforeAutospacing="1" w:after="100" w:afterAutospacing="1" w:line="240" w:lineRule="auto"/>
        <w:rPr>
          <w:rFonts w:eastAsia="Times New Roman" w:cstheme="minorHAnsi"/>
          <w:b/>
          <w:bCs/>
          <w:color w:val="000000"/>
          <w:lang w:eastAsia="en-US"/>
        </w:rPr>
      </w:pPr>
      <w:r w:rsidRPr="00CD4B55">
        <w:rPr>
          <w:rFonts w:eastAsia="Times New Roman" w:cstheme="minorHAnsi"/>
          <w:b/>
          <w:bCs/>
          <w:color w:val="000000"/>
          <w:lang w:eastAsia="en-US"/>
        </w:rPr>
        <w:t>Walking It Out with God – Emotional Health SMART Goal Guide</w:t>
      </w:r>
    </w:p>
    <w:p w14:paraId="5A0DF20B"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Before you write, pause and pray:</w:t>
      </w:r>
    </w:p>
    <w:p w14:paraId="640B730D"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i/>
          <w:iCs/>
          <w:color w:val="000000"/>
          <w:lang w:eastAsia="en-US"/>
        </w:rPr>
        <w:t>“Holy Spirit, help me to bring every emotion into Your light. Teach me to feel with You, not apart from You.”</w:t>
      </w:r>
    </w:p>
    <w:p w14:paraId="26499882"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Write </w:t>
      </w:r>
      <w:r w:rsidRPr="00CD4B55">
        <w:rPr>
          <w:rFonts w:eastAsia="Times New Roman" w:cstheme="minorHAnsi"/>
          <w:b/>
          <w:bCs/>
          <w:color w:val="000000"/>
          <w:lang w:eastAsia="en-US"/>
        </w:rPr>
        <w:t>two goals:</w:t>
      </w:r>
    </w:p>
    <w:p w14:paraId="706C8472" w14:textId="77777777" w:rsidR="00CD4B55" w:rsidRPr="00CD4B55" w:rsidRDefault="00CD4B55" w:rsidP="00CD4B55">
      <w:pPr>
        <w:numPr>
          <w:ilvl w:val="0"/>
          <w:numId w:val="32"/>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One that reflects </w:t>
      </w:r>
      <w:r w:rsidRPr="00CD4B55">
        <w:rPr>
          <w:rFonts w:eastAsia="Times New Roman" w:cstheme="minorHAnsi"/>
          <w:b/>
          <w:bCs/>
          <w:color w:val="000000"/>
          <w:lang w:eastAsia="en-US"/>
        </w:rPr>
        <w:t>repentance</w:t>
      </w:r>
      <w:r w:rsidRPr="00CD4B55">
        <w:rPr>
          <w:rFonts w:eastAsia="Times New Roman" w:cstheme="minorHAnsi"/>
          <w:color w:val="000000"/>
          <w:lang w:eastAsia="en-US"/>
        </w:rPr>
        <w:t> — something to release, confess, or let go of emotionally.</w:t>
      </w:r>
    </w:p>
    <w:p w14:paraId="0E2205B9" w14:textId="77777777" w:rsidR="00CD4B55" w:rsidRPr="00CD4B55" w:rsidRDefault="00CD4B55" w:rsidP="00CD4B55">
      <w:pPr>
        <w:numPr>
          <w:ilvl w:val="0"/>
          <w:numId w:val="32"/>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One that reflects </w:t>
      </w:r>
      <w:r w:rsidRPr="00CD4B55">
        <w:rPr>
          <w:rFonts w:eastAsia="Times New Roman" w:cstheme="minorHAnsi"/>
          <w:b/>
          <w:bCs/>
          <w:color w:val="000000"/>
          <w:lang w:eastAsia="en-US"/>
        </w:rPr>
        <w:t>obedience</w:t>
      </w:r>
      <w:r w:rsidRPr="00CD4B55">
        <w:rPr>
          <w:rFonts w:eastAsia="Times New Roman" w:cstheme="minorHAnsi"/>
          <w:color w:val="000000"/>
          <w:lang w:eastAsia="en-US"/>
        </w:rPr>
        <w:t> — something to cultivate, express, or strengthen in emotional maturity.</w:t>
      </w:r>
    </w:p>
    <w:p w14:paraId="4A424ADF"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Identify the Focus</w:t>
      </w:r>
    </w:p>
    <w:p w14:paraId="6C3F1D7B" w14:textId="77777777" w:rsidR="00CD4B55" w:rsidRPr="00CD4B55" w:rsidRDefault="00CD4B55" w:rsidP="00CD4B55">
      <w:pPr>
        <w:numPr>
          <w:ilvl w:val="0"/>
          <w:numId w:val="33"/>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What truth from this section stands out most to you?</w:t>
      </w:r>
    </w:p>
    <w:p w14:paraId="4C5AFB08" w14:textId="77777777" w:rsidR="00CD4B55" w:rsidRPr="00CD4B55" w:rsidRDefault="00CD4B55" w:rsidP="00CD4B55">
      <w:pPr>
        <w:numPr>
          <w:ilvl w:val="0"/>
          <w:numId w:val="33"/>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What emotional habit or wound is God inviting you to surrender or renew?</w:t>
      </w:r>
    </w:p>
    <w:p w14:paraId="595D4BC7"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Define the Goals (SMART Framework)</w:t>
      </w:r>
    </w:p>
    <w:p w14:paraId="6B310461" w14:textId="77777777" w:rsidR="00CD4B55" w:rsidRPr="00CD4B55" w:rsidRDefault="00CD4B55" w:rsidP="00CD4B55">
      <w:pPr>
        <w:numPr>
          <w:ilvl w:val="0"/>
          <w:numId w:val="34"/>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Specific:</w:t>
      </w:r>
      <w:r w:rsidRPr="00CD4B55">
        <w:rPr>
          <w:rFonts w:eastAsia="Times New Roman" w:cstheme="minorHAnsi"/>
          <w:color w:val="000000"/>
          <w:lang w:eastAsia="en-US"/>
        </w:rPr>
        <w:t> What exactly will I do?</w:t>
      </w:r>
    </w:p>
    <w:p w14:paraId="5281FD71" w14:textId="77777777" w:rsidR="00CD4B55" w:rsidRPr="00CD4B55" w:rsidRDefault="00CD4B55" w:rsidP="00CD4B55">
      <w:pPr>
        <w:numPr>
          <w:ilvl w:val="0"/>
          <w:numId w:val="34"/>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Measurable:</w:t>
      </w:r>
      <w:r w:rsidRPr="00CD4B55">
        <w:rPr>
          <w:rFonts w:eastAsia="Times New Roman" w:cstheme="minorHAnsi"/>
          <w:color w:val="000000"/>
          <w:lang w:eastAsia="en-US"/>
        </w:rPr>
        <w:t> How will I know I’m growing in this area?</w:t>
      </w:r>
    </w:p>
    <w:p w14:paraId="5FE4A9CC" w14:textId="77777777" w:rsidR="00CD4B55" w:rsidRPr="00CD4B55" w:rsidRDefault="00CD4B55" w:rsidP="00CD4B55">
      <w:pPr>
        <w:numPr>
          <w:ilvl w:val="0"/>
          <w:numId w:val="34"/>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Achievable:</w:t>
      </w:r>
      <w:r w:rsidRPr="00CD4B55">
        <w:rPr>
          <w:rFonts w:eastAsia="Times New Roman" w:cstheme="minorHAnsi"/>
          <w:color w:val="000000"/>
          <w:lang w:eastAsia="en-US"/>
        </w:rPr>
        <w:t> Can this be practiced with grace, not pressure?</w:t>
      </w:r>
    </w:p>
    <w:p w14:paraId="6252D777" w14:textId="77777777" w:rsidR="00CD4B55" w:rsidRPr="00CD4B55" w:rsidRDefault="00CD4B55" w:rsidP="00CD4B55">
      <w:pPr>
        <w:numPr>
          <w:ilvl w:val="0"/>
          <w:numId w:val="34"/>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Realistic:</w:t>
      </w:r>
      <w:r w:rsidRPr="00CD4B55">
        <w:rPr>
          <w:rFonts w:eastAsia="Times New Roman" w:cstheme="minorHAnsi"/>
          <w:color w:val="000000"/>
          <w:lang w:eastAsia="en-US"/>
        </w:rPr>
        <w:t> Does this goal align with spiritual health and truth?</w:t>
      </w:r>
    </w:p>
    <w:p w14:paraId="1F20E0B3" w14:textId="77777777" w:rsidR="00CD4B55" w:rsidRPr="00CD4B55" w:rsidRDefault="00CD4B55" w:rsidP="00CD4B55">
      <w:pPr>
        <w:numPr>
          <w:ilvl w:val="0"/>
          <w:numId w:val="34"/>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Time-bound:</w:t>
      </w:r>
      <w:r w:rsidRPr="00CD4B55">
        <w:rPr>
          <w:rFonts w:eastAsia="Times New Roman" w:cstheme="minorHAnsi"/>
          <w:color w:val="000000"/>
          <w:lang w:eastAsia="en-US"/>
        </w:rPr>
        <w:t> When will I begin, and when will I review?</w:t>
      </w:r>
    </w:p>
    <w:p w14:paraId="4B58FF27"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i/>
          <w:iCs/>
          <w:color w:val="000000"/>
          <w:lang w:eastAsia="en-US"/>
        </w:rPr>
        <w:t>Example:</w:t>
      </w:r>
    </w:p>
    <w:p w14:paraId="304169FD" w14:textId="77777777" w:rsidR="00CD4B55" w:rsidRPr="00CD4B55" w:rsidRDefault="00CD4B55" w:rsidP="00CD4B55">
      <w:pPr>
        <w:numPr>
          <w:ilvl w:val="0"/>
          <w:numId w:val="35"/>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Repentance Goal:</w:t>
      </w:r>
      <w:r w:rsidRPr="00CD4B55">
        <w:rPr>
          <w:rFonts w:eastAsia="Times New Roman" w:cstheme="minorHAnsi"/>
          <w:color w:val="000000"/>
          <w:lang w:eastAsia="en-US"/>
        </w:rPr>
        <w:t> “I will journal one area of resentment and intentionally pray blessing over that person for the next two weeks.”</w:t>
      </w:r>
    </w:p>
    <w:p w14:paraId="588BDB30" w14:textId="77777777" w:rsidR="00CD4B55" w:rsidRPr="00CD4B55" w:rsidRDefault="00CD4B55" w:rsidP="00CD4B55">
      <w:pPr>
        <w:numPr>
          <w:ilvl w:val="0"/>
          <w:numId w:val="35"/>
        </w:num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Obedience Goal:</w:t>
      </w:r>
      <w:r w:rsidRPr="00CD4B55">
        <w:rPr>
          <w:rFonts w:eastAsia="Times New Roman" w:cstheme="minorHAnsi"/>
          <w:color w:val="000000"/>
          <w:lang w:eastAsia="en-US"/>
        </w:rPr>
        <w:t> “I will express daily gratitude by writing down three things God has done each night before bed.”</w:t>
      </w:r>
    </w:p>
    <w:p w14:paraId="086496D5"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Invite Accountability</w:t>
      </w:r>
      <w:r w:rsidRPr="00CD4B55">
        <w:rPr>
          <w:rFonts w:eastAsia="Times New Roman" w:cstheme="minorHAnsi"/>
          <w:color w:val="000000"/>
          <w:lang w:eastAsia="en-US"/>
        </w:rPr>
        <w:br/>
        <w:t>Who can you share this with—a friend, mentor, or counselor—who will pray and walk with you toward healing?</w:t>
      </w:r>
    </w:p>
    <w:p w14:paraId="15FB2D6B" w14:textId="6E170B2C" w:rsid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Celebrate Obedience</w:t>
      </w:r>
      <w:r w:rsidRPr="00CD4B55">
        <w:rPr>
          <w:rFonts w:eastAsia="Times New Roman" w:cstheme="minorHAnsi"/>
          <w:color w:val="000000"/>
          <w:lang w:eastAsia="en-US"/>
        </w:rPr>
        <w:br/>
        <w:t>Notice the freedom that comes with emotional honesty and surrender.</w:t>
      </w:r>
      <w:r w:rsidRPr="00CD4B55">
        <w:rPr>
          <w:rFonts w:eastAsia="Times New Roman" w:cstheme="minorHAnsi"/>
          <w:color w:val="000000"/>
          <w:lang w:eastAsia="en-US"/>
        </w:rPr>
        <w:br/>
        <w:t>Give thanks for peace replacing turmoil, and joy where heaviness once lived.</w:t>
      </w:r>
    </w:p>
    <w:p w14:paraId="051476E6" w14:textId="77777777" w:rsidR="00CD4B55" w:rsidRDefault="00CD4B55">
      <w:pPr>
        <w:rPr>
          <w:rFonts w:eastAsia="Times New Roman" w:cstheme="minorHAnsi"/>
          <w:color w:val="000000"/>
          <w:lang w:eastAsia="en-US"/>
        </w:rPr>
      </w:pPr>
      <w:r>
        <w:rPr>
          <w:rFonts w:eastAsia="Times New Roman" w:cstheme="minorHAnsi"/>
          <w:color w:val="000000"/>
          <w:lang w:eastAsia="en-US"/>
        </w:rPr>
        <w:br w:type="page"/>
      </w:r>
    </w:p>
    <w:p w14:paraId="492D68B7"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p>
    <w:p w14:paraId="600A12A6"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Prayer of Commitment</w:t>
      </w:r>
    </w:p>
    <w:p w14:paraId="7D7A4DA8"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i/>
          <w:iCs/>
          <w:color w:val="000000"/>
          <w:lang w:eastAsia="en-US"/>
        </w:rPr>
        <w:t>Lord, thank You for meeting me in the hidden places of my heart.</w:t>
      </w:r>
      <w:r w:rsidRPr="00CD4B55">
        <w:rPr>
          <w:rFonts w:eastAsia="Times New Roman" w:cstheme="minorHAnsi"/>
          <w:i/>
          <w:iCs/>
          <w:color w:val="000000"/>
          <w:lang w:eastAsia="en-US"/>
        </w:rPr>
        <w:br/>
        <w:t>Heal what is wounded, soften what has grown hard, and fill what has grown empty.</w:t>
      </w:r>
      <w:r w:rsidRPr="00CD4B55">
        <w:rPr>
          <w:rFonts w:eastAsia="Times New Roman" w:cstheme="minorHAnsi"/>
          <w:i/>
          <w:iCs/>
          <w:color w:val="000000"/>
          <w:lang w:eastAsia="en-US"/>
        </w:rPr>
        <w:br/>
        <w:t>Teach me to live with compassion, joy, and emotional integrity.</w:t>
      </w:r>
      <w:r w:rsidRPr="00CD4B55">
        <w:rPr>
          <w:rFonts w:eastAsia="Times New Roman" w:cstheme="minorHAnsi"/>
          <w:i/>
          <w:iCs/>
          <w:color w:val="000000"/>
          <w:lang w:eastAsia="en-US"/>
        </w:rPr>
        <w:br/>
        <w:t>Let every feeling I experience draw me closer to You. Amen.</w:t>
      </w:r>
    </w:p>
    <w:p w14:paraId="580220B0" w14:textId="77777777" w:rsidR="00CD4B55" w:rsidRPr="00CD4B55" w:rsidRDefault="00D46A82"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noProof/>
          <w:color w:val="000000"/>
          <w:lang w:eastAsia="en-US"/>
        </w:rPr>
      </w:r>
      <w:r w:rsidR="00D46A82" w:rsidRPr="00CD4B55">
        <w:rPr>
          <w:rFonts w:eastAsia="Times New Roman" w:cstheme="minorHAnsi"/>
          <w:noProof/>
          <w:color w:val="000000"/>
          <w:lang w:eastAsia="en-US"/>
        </w:rPr>
        <w:pict w14:anchorId="0ACC7B09">
          <v:rect id="_x0000_i1963" alt="" style="width:468pt;height:.05pt;mso-width-percent:0;mso-height-percent:0;mso-width-percent:0;mso-height-percent:0" o:hralign="center" o:hrstd="t" o:hr="t" fillcolor="#a0a0a0" stroked="f"/>
        </w:pict>
      </w:r>
    </w:p>
    <w:p w14:paraId="64ACE71D" w14:textId="77777777" w:rsidR="00CD4B55" w:rsidRPr="00CD4B55" w:rsidRDefault="00CD4B55" w:rsidP="00CD4B55">
      <w:pPr>
        <w:spacing w:before="100" w:beforeAutospacing="1" w:after="100" w:afterAutospacing="1" w:line="240" w:lineRule="auto"/>
        <w:rPr>
          <w:rFonts w:eastAsia="Times New Roman" w:cstheme="minorHAnsi"/>
          <w:b/>
          <w:bCs/>
          <w:color w:val="000000"/>
          <w:lang w:eastAsia="en-US"/>
        </w:rPr>
      </w:pPr>
      <w:r w:rsidRPr="00CD4B55">
        <w:rPr>
          <w:rFonts w:eastAsia="Times New Roman" w:cstheme="minorHAnsi"/>
          <w:b/>
          <w:bCs/>
          <w:color w:val="000000"/>
          <w:lang w:eastAsia="en-US"/>
        </w:rPr>
        <w:t>Personal Reflection and Rating</w:t>
      </w:r>
    </w:p>
    <w:p w14:paraId="582B21F2"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color w:val="000000"/>
          <w:lang w:eastAsia="en-US"/>
        </w:rPr>
        <w:t>Take a quiet moment before the Lord.</w:t>
      </w:r>
      <w:r w:rsidRPr="00CD4B55">
        <w:rPr>
          <w:rFonts w:eastAsia="Times New Roman" w:cstheme="minorHAnsi"/>
          <w:color w:val="000000"/>
          <w:lang w:eastAsia="en-US"/>
        </w:rPr>
        <w:br/>
        <w:t>Rate your current health in this area, not for judgment but for awareness.</w:t>
      </w:r>
      <w:r w:rsidRPr="00CD4B55">
        <w:rPr>
          <w:rFonts w:eastAsia="Times New Roman" w:cstheme="minorHAnsi"/>
          <w:color w:val="000000"/>
          <w:lang w:eastAsia="en-US"/>
        </w:rPr>
        <w:br/>
        <w:t>Use these numbers to measure your growth when you revisit this guide later.</w:t>
      </w:r>
    </w:p>
    <w:p w14:paraId="09C215A9"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1–3:</w:t>
      </w:r>
      <w:r w:rsidRPr="00CD4B55">
        <w:rPr>
          <w:rFonts w:eastAsia="Times New Roman" w:cstheme="minorHAnsi"/>
          <w:color w:val="000000"/>
          <w:lang w:eastAsia="en-US"/>
        </w:rPr>
        <w:t> This area needs intentional renewal.</w:t>
      </w:r>
      <w:r w:rsidRPr="00CD4B55">
        <w:rPr>
          <w:rFonts w:eastAsia="Times New Roman" w:cstheme="minorHAnsi"/>
          <w:color w:val="000000"/>
          <w:lang w:eastAsia="en-US"/>
        </w:rPr>
        <w:br/>
      </w:r>
      <w:r w:rsidRPr="00CD4B55">
        <w:rPr>
          <w:rFonts w:eastAsia="Times New Roman" w:cstheme="minorHAnsi"/>
          <w:b/>
          <w:bCs/>
          <w:color w:val="000000"/>
          <w:lang w:eastAsia="en-US"/>
        </w:rPr>
        <w:t>4–6:</w:t>
      </w:r>
      <w:r w:rsidRPr="00CD4B55">
        <w:rPr>
          <w:rFonts w:eastAsia="Times New Roman" w:cstheme="minorHAnsi"/>
          <w:color w:val="000000"/>
          <w:lang w:eastAsia="en-US"/>
        </w:rPr>
        <w:t> Growth has begun, but consistency is needed.</w:t>
      </w:r>
      <w:r w:rsidRPr="00CD4B55">
        <w:rPr>
          <w:rFonts w:eastAsia="Times New Roman" w:cstheme="minorHAnsi"/>
          <w:color w:val="000000"/>
          <w:lang w:eastAsia="en-US"/>
        </w:rPr>
        <w:br/>
      </w:r>
      <w:r w:rsidRPr="00CD4B55">
        <w:rPr>
          <w:rFonts w:eastAsia="Times New Roman" w:cstheme="minorHAnsi"/>
          <w:b/>
          <w:bCs/>
          <w:color w:val="000000"/>
          <w:lang w:eastAsia="en-US"/>
        </w:rPr>
        <w:t>7–9:</w:t>
      </w:r>
      <w:r w:rsidRPr="00CD4B55">
        <w:rPr>
          <w:rFonts w:eastAsia="Times New Roman" w:cstheme="minorHAnsi"/>
          <w:color w:val="000000"/>
          <w:lang w:eastAsia="en-US"/>
        </w:rPr>
        <w:t> This area is healthy and bearing fruit.</w:t>
      </w:r>
      <w:r w:rsidRPr="00CD4B55">
        <w:rPr>
          <w:rFonts w:eastAsia="Times New Roman" w:cstheme="minorHAnsi"/>
          <w:color w:val="000000"/>
          <w:lang w:eastAsia="en-US"/>
        </w:rPr>
        <w:br/>
      </w:r>
      <w:r w:rsidRPr="00CD4B55">
        <w:rPr>
          <w:rFonts w:eastAsia="Times New Roman" w:cstheme="minorHAnsi"/>
          <w:b/>
          <w:bCs/>
          <w:color w:val="000000"/>
          <w:lang w:eastAsia="en-US"/>
        </w:rPr>
        <w:t>10:</w:t>
      </w:r>
      <w:r w:rsidRPr="00CD4B55">
        <w:rPr>
          <w:rFonts w:eastAsia="Times New Roman" w:cstheme="minorHAnsi"/>
          <w:color w:val="000000"/>
          <w:lang w:eastAsia="en-US"/>
        </w:rPr>
        <w:t> This area is flourishing in grace.</w:t>
      </w:r>
    </w:p>
    <w:p w14:paraId="75C5B894"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My Current Rating:</w:t>
      </w:r>
      <w:r w:rsidRPr="00CD4B55">
        <w:rPr>
          <w:rFonts w:eastAsia="Times New Roman" w:cstheme="minorHAnsi"/>
          <w:color w:val="000000"/>
          <w:lang w:eastAsia="en-US"/>
        </w:rPr>
        <w:t> _______</w:t>
      </w:r>
    </w:p>
    <w:p w14:paraId="3D46EAD8"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One Sentence Reflection:</w:t>
      </w:r>
      <w:r w:rsidRPr="00CD4B55">
        <w:rPr>
          <w:rFonts w:eastAsia="Times New Roman" w:cstheme="minorHAnsi"/>
          <w:color w:val="000000"/>
          <w:lang w:eastAsia="en-US"/>
        </w:rPr>
        <w:t> ___________________________________________</w:t>
      </w:r>
    </w:p>
    <w:p w14:paraId="64AC3BA8" w14:textId="77777777" w:rsidR="00CD4B55" w:rsidRPr="00CD4B55" w:rsidRDefault="00CD4B55" w:rsidP="00CD4B55">
      <w:pPr>
        <w:spacing w:before="100" w:beforeAutospacing="1" w:after="100" w:afterAutospacing="1" w:line="240" w:lineRule="auto"/>
        <w:rPr>
          <w:rFonts w:eastAsia="Times New Roman" w:cstheme="minorHAnsi"/>
          <w:color w:val="000000"/>
          <w:lang w:eastAsia="en-US"/>
        </w:rPr>
      </w:pPr>
      <w:r w:rsidRPr="00CD4B55">
        <w:rPr>
          <w:rFonts w:eastAsia="Times New Roman" w:cstheme="minorHAnsi"/>
          <w:b/>
          <w:bCs/>
          <w:color w:val="000000"/>
          <w:lang w:eastAsia="en-US"/>
        </w:rPr>
        <w:t>Next Review Date:</w:t>
      </w:r>
      <w:r w:rsidRPr="00CD4B55">
        <w:rPr>
          <w:rFonts w:eastAsia="Times New Roman" w:cstheme="minorHAnsi"/>
          <w:color w:val="000000"/>
          <w:lang w:eastAsia="en-US"/>
        </w:rPr>
        <w:t> ______________________</w:t>
      </w:r>
    </w:p>
    <w:p w14:paraId="2C2C4286" w14:textId="0D3233EB" w:rsidR="00CD4B55" w:rsidRDefault="00CD4B55">
      <w:pPr>
        <w:rPr>
          <w:rFonts w:eastAsia="Times New Roman" w:cstheme="minorHAnsi"/>
          <w:color w:val="000000"/>
          <w:lang w:eastAsia="en-US"/>
        </w:rPr>
      </w:pPr>
      <w:r>
        <w:rPr>
          <w:rFonts w:eastAsia="Times New Roman" w:cstheme="minorHAnsi"/>
          <w:color w:val="000000"/>
          <w:lang w:eastAsia="en-US"/>
        </w:rPr>
        <w:br w:type="page"/>
      </w:r>
    </w:p>
    <w:p w14:paraId="14D1FBEF" w14:textId="02525C35" w:rsidR="00CD4B55" w:rsidRDefault="00CD4B55" w:rsidP="00CD4B55">
      <w:pPr>
        <w:spacing w:before="100" w:beforeAutospacing="1" w:after="100" w:afterAutospacing="1" w:line="240" w:lineRule="auto"/>
        <w:jc w:val="center"/>
        <w:rPr>
          <w:rFonts w:asciiTheme="majorHAnsi" w:eastAsiaTheme="majorEastAsia" w:hAnsiTheme="majorHAnsi" w:cstheme="majorBidi"/>
          <w:b/>
          <w:bCs/>
          <w:i/>
          <w:iCs/>
          <w:color w:val="E09B3B" w:themeColor="accent1"/>
          <w:sz w:val="38"/>
          <w:szCs w:val="26"/>
        </w:rPr>
      </w:pPr>
      <w:r w:rsidRPr="003653FD">
        <w:rPr>
          <w:rFonts w:asciiTheme="majorHAnsi" w:eastAsiaTheme="majorEastAsia" w:hAnsiTheme="majorHAnsi" w:cstheme="majorBidi"/>
          <w:b/>
          <w:bCs/>
          <w:color w:val="E09B3B" w:themeColor="accent1"/>
          <w:sz w:val="38"/>
          <w:szCs w:val="26"/>
        </w:rPr>
        <w:lastRenderedPageBreak/>
        <w:t xml:space="preserve">Section </w:t>
      </w:r>
      <w:r>
        <w:rPr>
          <w:rFonts w:asciiTheme="majorHAnsi" w:eastAsiaTheme="majorEastAsia" w:hAnsiTheme="majorHAnsi" w:cstheme="majorBidi"/>
          <w:b/>
          <w:bCs/>
          <w:color w:val="E09B3B" w:themeColor="accent1"/>
          <w:sz w:val="38"/>
          <w:szCs w:val="26"/>
        </w:rPr>
        <w:t>4</w:t>
      </w:r>
      <w:r w:rsidRPr="003653FD">
        <w:rPr>
          <w:rFonts w:asciiTheme="majorHAnsi" w:eastAsiaTheme="majorEastAsia" w:hAnsiTheme="majorHAnsi" w:cstheme="majorBidi"/>
          <w:b/>
          <w:bCs/>
          <w:color w:val="E09B3B" w:themeColor="accent1"/>
          <w:sz w:val="38"/>
          <w:szCs w:val="26"/>
        </w:rPr>
        <w:t xml:space="preserve"> – </w:t>
      </w:r>
      <w:r>
        <w:rPr>
          <w:rFonts w:asciiTheme="majorHAnsi" w:eastAsiaTheme="majorEastAsia" w:hAnsiTheme="majorHAnsi" w:cstheme="majorBidi"/>
          <w:b/>
          <w:bCs/>
          <w:color w:val="E09B3B" w:themeColor="accent1"/>
          <w:sz w:val="38"/>
          <w:szCs w:val="26"/>
        </w:rPr>
        <w:t>Physical</w:t>
      </w:r>
      <w:r w:rsidRPr="003653FD">
        <w:rPr>
          <w:rFonts w:asciiTheme="majorHAnsi" w:eastAsiaTheme="majorEastAsia" w:hAnsiTheme="majorHAnsi" w:cstheme="majorBidi"/>
          <w:b/>
          <w:bCs/>
          <w:color w:val="E09B3B" w:themeColor="accent1"/>
          <w:sz w:val="38"/>
          <w:szCs w:val="26"/>
        </w:rPr>
        <w:t xml:space="preserve"> Health</w:t>
      </w:r>
      <w:r w:rsidRPr="003653FD">
        <w:rPr>
          <w:rFonts w:asciiTheme="majorHAnsi" w:eastAsiaTheme="majorEastAsia" w:hAnsiTheme="majorHAnsi" w:cstheme="majorBidi"/>
          <w:b/>
          <w:bCs/>
          <w:i/>
          <w:iCs/>
          <w:color w:val="E09B3B" w:themeColor="accent1"/>
          <w:sz w:val="38"/>
          <w:szCs w:val="26"/>
        </w:rPr>
        <w:t xml:space="preserve"> </w:t>
      </w:r>
    </w:p>
    <w:p w14:paraId="68727659"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“You don’t have a soul. You are a soul. You have a body.”</w:t>
      </w:r>
      <w:r w:rsidRPr="00BD1616">
        <w:rPr>
          <w:rFonts w:eastAsia="Times New Roman" w:cstheme="minorHAnsi"/>
          <w:i/>
          <w:iCs/>
          <w:color w:val="000000"/>
          <w:lang w:eastAsia="en-US"/>
        </w:rPr>
        <w:br/>
      </w:r>
      <w:r w:rsidRPr="00BD1616">
        <w:rPr>
          <w:rFonts w:eastAsia="Times New Roman" w:cstheme="minorHAnsi"/>
          <w:color w:val="000000"/>
          <w:lang w:eastAsia="en-US"/>
        </w:rPr>
        <w:t>— C.S. Lewis</w:t>
      </w:r>
      <w:r w:rsidRPr="00BD1616">
        <w:rPr>
          <w:rFonts w:eastAsia="Times New Roman" w:cstheme="minorHAnsi"/>
          <w:i/>
          <w:iCs/>
          <w:color w:val="000000"/>
          <w:lang w:eastAsia="en-US"/>
        </w:rPr>
        <w:t>, The Weight of Glory</w:t>
      </w:r>
    </w:p>
    <w:p w14:paraId="0A332AA6"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“God created your body, Christ redeemed it, and the Holy Spirit dwells in it. Therefore, use it for the glory of God.”</w:t>
      </w:r>
      <w:r w:rsidRPr="00BD1616">
        <w:rPr>
          <w:rFonts w:eastAsia="Times New Roman" w:cstheme="minorHAnsi"/>
          <w:i/>
          <w:iCs/>
          <w:color w:val="000000"/>
          <w:lang w:eastAsia="en-US"/>
        </w:rPr>
        <w:br/>
      </w:r>
      <w:r w:rsidRPr="00BD1616">
        <w:rPr>
          <w:rFonts w:eastAsia="Times New Roman" w:cstheme="minorHAnsi"/>
          <w:color w:val="000000"/>
          <w:lang w:eastAsia="en-US"/>
        </w:rPr>
        <w:t>— John Piper</w:t>
      </w:r>
      <w:r w:rsidRPr="00BD1616">
        <w:rPr>
          <w:rFonts w:eastAsia="Times New Roman" w:cstheme="minorHAnsi"/>
          <w:i/>
          <w:iCs/>
          <w:color w:val="000000"/>
          <w:lang w:eastAsia="en-US"/>
        </w:rPr>
        <w:t>, Desiring God</w:t>
      </w:r>
    </w:p>
    <w:p w14:paraId="28288361"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Physical health is not vanity—it is stewardship. Your body is not incidental to your spiritual life; it is the vessel through which you serve, worship, and carry out your calling. The incarnation reminds us that God values flesh. Jesus came in a body, ministered through it, was crucified in it, and resurrected with it.</w:t>
      </w:r>
    </w:p>
    <w:p w14:paraId="3544E373"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To care for your body is not self-centered; it is an act of gratitude and obedience. It honors the Creator who fearfully and wonderfully made you (Psalm 139:14) and sustains you with His breath (Genesis 2:7).</w:t>
      </w:r>
    </w:p>
    <w:p w14:paraId="2ED689FF"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Physical health does not mean perfection. It means awareness, stewardship, and discipline—treating your body as a temple, not a tool to be used up.</w:t>
      </w:r>
    </w:p>
    <w:p w14:paraId="3AE4FD5F" w14:textId="337B364D" w:rsid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Invite the Holy Spirit to speak as you reflect on these areas:</w:t>
      </w:r>
    </w:p>
    <w:p w14:paraId="7061CA4D" w14:textId="48C573F2"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32DAED87">
          <v:rect id="_x0000_i1962" alt="" style="width:468pt;height:.05pt;mso-width-percent:0;mso-height-percent:0;mso-width-percent:0;mso-height-percent:0" o:hralign="center" o:hrstd="t" o:hr="t" fillcolor="#a0a0a0" stroked="f"/>
        </w:pict>
      </w:r>
    </w:p>
    <w:p w14:paraId="492CC0A0" w14:textId="77777777" w:rsidR="00BD1616" w:rsidRPr="00BD1616" w:rsidRDefault="00BD1616" w:rsidP="00BD1616">
      <w:pPr>
        <w:spacing w:before="100" w:beforeAutospacing="1" w:after="100" w:afterAutospacing="1" w:line="240" w:lineRule="auto"/>
        <w:jc w:val="center"/>
        <w:rPr>
          <w:rFonts w:eastAsia="Times New Roman" w:cstheme="minorHAnsi"/>
          <w:b/>
          <w:bCs/>
          <w:color w:val="000000"/>
          <w:lang w:eastAsia="en-US"/>
        </w:rPr>
      </w:pPr>
      <w:r w:rsidRPr="00BD1616">
        <w:rPr>
          <w:rFonts w:eastAsia="Times New Roman" w:cstheme="minorHAnsi"/>
          <w:b/>
          <w:bCs/>
          <w:color w:val="000000"/>
          <w:lang w:eastAsia="en-US"/>
        </w:rPr>
        <w:t>Rest and Renewal</w:t>
      </w:r>
    </w:p>
    <w:p w14:paraId="54E69E01"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(Exodus 33:14; Mark 6:31)</w:t>
      </w:r>
      <w:r w:rsidRPr="00BD1616">
        <w:rPr>
          <w:rFonts w:eastAsia="Times New Roman" w:cstheme="minorHAnsi"/>
          <w:i/>
          <w:iCs/>
          <w:color w:val="000000"/>
          <w:lang w:eastAsia="en-US"/>
        </w:rPr>
        <w:br/>
        <w:t>Rest is holy. God rested, not because He was weary, but to set the rhythm of grace. Sleep and Sabbath are not interruptions to your ministry—they are part of it.</w:t>
      </w:r>
    </w:p>
    <w:p w14:paraId="2E486B13" w14:textId="77777777" w:rsidR="00BD1616" w:rsidRPr="00BD1616" w:rsidRDefault="00BD1616" w:rsidP="00BD1616">
      <w:pPr>
        <w:numPr>
          <w:ilvl w:val="0"/>
          <w:numId w:val="36"/>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Do you regularly prioritize rest, or does exhaustion feel like normal life?</w:t>
      </w:r>
    </w:p>
    <w:p w14:paraId="2B408228" w14:textId="77777777" w:rsidR="00BD1616" w:rsidRPr="00BD1616" w:rsidRDefault="00BD1616" w:rsidP="00BD1616">
      <w:pPr>
        <w:numPr>
          <w:ilvl w:val="0"/>
          <w:numId w:val="36"/>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What small change could you make to reclaim physical and spiritual rest?</w:t>
      </w:r>
    </w:p>
    <w:p w14:paraId="64CE1298" w14:textId="77777777" w:rsidR="00BD1616" w:rsidRPr="00BD1616" w:rsidRDefault="00BD1616" w:rsidP="00BD1616">
      <w:pPr>
        <w:numPr>
          <w:ilvl w:val="0"/>
          <w:numId w:val="36"/>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How might better rest increase your sensitivity to the Spirit?</w:t>
      </w:r>
    </w:p>
    <w:p w14:paraId="50AC37CB" w14:textId="77777777"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5521E952">
          <v:rect id="_x0000_i1961" alt="" style="width:468pt;height:.05pt;mso-width-percent:0;mso-height-percent:0;mso-width-percent:0;mso-height-percent:0" o:hralign="center" o:hrstd="t" o:hr="t" fillcolor="#a0a0a0" stroked="f"/>
        </w:pict>
      </w:r>
    </w:p>
    <w:p w14:paraId="79E55A22" w14:textId="77777777" w:rsidR="00BD1616" w:rsidRPr="00BD1616" w:rsidRDefault="00BD1616" w:rsidP="00BD1616">
      <w:pPr>
        <w:spacing w:before="100" w:beforeAutospacing="1" w:after="100" w:afterAutospacing="1" w:line="240" w:lineRule="auto"/>
        <w:jc w:val="center"/>
        <w:rPr>
          <w:rFonts w:eastAsia="Times New Roman" w:cstheme="minorHAnsi"/>
          <w:b/>
          <w:bCs/>
          <w:color w:val="000000"/>
          <w:lang w:eastAsia="en-US"/>
        </w:rPr>
      </w:pPr>
      <w:r w:rsidRPr="00BD1616">
        <w:rPr>
          <w:rFonts w:eastAsia="Times New Roman" w:cstheme="minorHAnsi"/>
          <w:b/>
          <w:bCs/>
          <w:color w:val="000000"/>
          <w:lang w:eastAsia="en-US"/>
        </w:rPr>
        <w:t>Movement and Strength</w:t>
      </w:r>
    </w:p>
    <w:p w14:paraId="6EBFC010"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(1 Timothy 4:8; Acts 3:8)</w:t>
      </w:r>
      <w:r w:rsidRPr="00BD1616">
        <w:rPr>
          <w:rFonts w:eastAsia="Times New Roman" w:cstheme="minorHAnsi"/>
          <w:i/>
          <w:iCs/>
          <w:color w:val="000000"/>
          <w:lang w:eastAsia="en-US"/>
        </w:rPr>
        <w:br/>
        <w:t>Movement is worship when it’s done in gratitude. Training your body strengthens your capacity to serve and sustain long obedience.</w:t>
      </w:r>
    </w:p>
    <w:p w14:paraId="4D380D70" w14:textId="77777777" w:rsidR="00BD1616" w:rsidRPr="00BD1616" w:rsidRDefault="00BD1616" w:rsidP="00BD1616">
      <w:pPr>
        <w:numPr>
          <w:ilvl w:val="0"/>
          <w:numId w:val="37"/>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How consistently are you active in caring for your body?</w:t>
      </w:r>
    </w:p>
    <w:p w14:paraId="7A68639E" w14:textId="77777777" w:rsidR="00BD1616" w:rsidRPr="00BD1616" w:rsidRDefault="00BD1616" w:rsidP="00BD1616">
      <w:pPr>
        <w:numPr>
          <w:ilvl w:val="0"/>
          <w:numId w:val="37"/>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Are you using food, comfort, or laziness as escape mechanisms from stress or emotion?</w:t>
      </w:r>
    </w:p>
    <w:p w14:paraId="11C28DC0" w14:textId="77777777" w:rsidR="00BD1616" w:rsidRPr="00BD1616" w:rsidRDefault="00BD1616" w:rsidP="00BD1616">
      <w:pPr>
        <w:numPr>
          <w:ilvl w:val="0"/>
          <w:numId w:val="37"/>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lastRenderedPageBreak/>
        <w:t>What would it look like to treat movement as worship rather than performance?</w:t>
      </w:r>
    </w:p>
    <w:p w14:paraId="6FC4C135" w14:textId="77777777"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551EFDF2">
          <v:rect id="_x0000_i1960" alt="" style="width:468pt;height:.05pt;mso-width-percent:0;mso-height-percent:0;mso-width-percent:0;mso-height-percent:0" o:hralign="center" o:hrstd="t" o:hr="t" fillcolor="#a0a0a0" stroked="f"/>
        </w:pict>
      </w:r>
    </w:p>
    <w:p w14:paraId="6A3512E0" w14:textId="77777777" w:rsidR="00BD1616" w:rsidRPr="00BD1616" w:rsidRDefault="00BD1616" w:rsidP="00BD1616">
      <w:pPr>
        <w:spacing w:before="100" w:beforeAutospacing="1" w:after="100" w:afterAutospacing="1" w:line="240" w:lineRule="auto"/>
        <w:jc w:val="center"/>
        <w:rPr>
          <w:rFonts w:eastAsia="Times New Roman" w:cstheme="minorHAnsi"/>
          <w:b/>
          <w:bCs/>
          <w:color w:val="000000"/>
          <w:lang w:eastAsia="en-US"/>
        </w:rPr>
      </w:pPr>
      <w:r w:rsidRPr="00BD1616">
        <w:rPr>
          <w:rFonts w:eastAsia="Times New Roman" w:cstheme="minorHAnsi"/>
          <w:b/>
          <w:bCs/>
          <w:color w:val="000000"/>
          <w:lang w:eastAsia="en-US"/>
        </w:rPr>
        <w:t>Nutrition and Fuel</w:t>
      </w:r>
    </w:p>
    <w:p w14:paraId="112208B3"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(Genesis 1:29; Proverbs 23:20–21)</w:t>
      </w:r>
      <w:r w:rsidRPr="00BD1616">
        <w:rPr>
          <w:rFonts w:eastAsia="Times New Roman" w:cstheme="minorHAnsi"/>
          <w:i/>
          <w:iCs/>
          <w:color w:val="000000"/>
          <w:lang w:eastAsia="en-US"/>
        </w:rPr>
        <w:br/>
        <w:t>Food is both gift and discipline. What you consume affects your clarity, mood, and endurance. Stewardship includes what you feed your body.</w:t>
      </w:r>
    </w:p>
    <w:p w14:paraId="61B46F07" w14:textId="77777777" w:rsidR="00BD1616" w:rsidRPr="00BD1616" w:rsidRDefault="00BD1616" w:rsidP="00BD1616">
      <w:pPr>
        <w:numPr>
          <w:ilvl w:val="0"/>
          <w:numId w:val="38"/>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Do your eating habits reflect gratitude and self-control?</w:t>
      </w:r>
    </w:p>
    <w:p w14:paraId="62143BA1" w14:textId="77777777" w:rsidR="00BD1616" w:rsidRPr="00BD1616" w:rsidRDefault="00BD1616" w:rsidP="00BD1616">
      <w:pPr>
        <w:numPr>
          <w:ilvl w:val="0"/>
          <w:numId w:val="38"/>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Are there patterns of indulgence or neglect that you’ve justified spiritually?</w:t>
      </w:r>
    </w:p>
    <w:p w14:paraId="3D407265" w14:textId="77777777" w:rsidR="00BD1616" w:rsidRPr="00BD1616" w:rsidRDefault="00BD1616" w:rsidP="00BD1616">
      <w:pPr>
        <w:numPr>
          <w:ilvl w:val="0"/>
          <w:numId w:val="38"/>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What would it look like to eat in a way that sustains both body and ministry?</w:t>
      </w:r>
    </w:p>
    <w:p w14:paraId="6C715D89" w14:textId="77777777"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noProof/>
          <w:color w:val="000000"/>
          <w:lang w:eastAsia="en-US"/>
        </w:rPr>
      </w:r>
      <w:r w:rsidR="00D46A82" w:rsidRPr="00BD1616">
        <w:rPr>
          <w:rFonts w:eastAsia="Times New Roman" w:cstheme="minorHAnsi"/>
          <w:noProof/>
          <w:color w:val="000000"/>
          <w:lang w:eastAsia="en-US"/>
        </w:rPr>
        <w:pict w14:anchorId="5863B04D">
          <v:rect id="_x0000_i1959" alt="" style="width:468pt;height:.05pt;mso-width-percent:0;mso-height-percent:0;mso-width-percent:0;mso-height-percent:0" o:hralign="center" o:hrstd="t" o:hr="t" fillcolor="#a0a0a0" stroked="f"/>
        </w:pict>
      </w:r>
    </w:p>
    <w:p w14:paraId="541E5099" w14:textId="77777777" w:rsidR="00BD1616" w:rsidRPr="00BD1616" w:rsidRDefault="00BD1616" w:rsidP="00BD1616">
      <w:pPr>
        <w:spacing w:before="100" w:beforeAutospacing="1" w:after="100" w:afterAutospacing="1" w:line="240" w:lineRule="auto"/>
        <w:jc w:val="center"/>
        <w:rPr>
          <w:rFonts w:eastAsia="Times New Roman" w:cstheme="minorHAnsi"/>
          <w:b/>
          <w:bCs/>
          <w:color w:val="000000"/>
          <w:lang w:eastAsia="en-US"/>
        </w:rPr>
      </w:pPr>
      <w:r w:rsidRPr="00BD1616">
        <w:rPr>
          <w:rFonts w:eastAsia="Times New Roman" w:cstheme="minorHAnsi"/>
          <w:b/>
          <w:bCs/>
          <w:color w:val="000000"/>
          <w:lang w:eastAsia="en-US"/>
        </w:rPr>
        <w:t>Purity and Holiness</w:t>
      </w:r>
    </w:p>
    <w:p w14:paraId="2A06D2ED"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(1 Thessalonians 4:3–4; Romans 12:1)</w:t>
      </w:r>
      <w:r w:rsidRPr="00BD1616">
        <w:rPr>
          <w:rFonts w:eastAsia="Times New Roman" w:cstheme="minorHAnsi"/>
          <w:i/>
          <w:iCs/>
          <w:color w:val="000000"/>
          <w:lang w:eastAsia="en-US"/>
        </w:rPr>
        <w:br/>
        <w:t>Purity is not just about avoiding sin; it’s about presenting your body as a living sacrifice, set apart for God’s purposes.</w:t>
      </w:r>
    </w:p>
    <w:p w14:paraId="62D6A3AA" w14:textId="77777777" w:rsidR="00BD1616" w:rsidRPr="00BD1616" w:rsidRDefault="00BD1616" w:rsidP="00BD1616">
      <w:pPr>
        <w:numPr>
          <w:ilvl w:val="0"/>
          <w:numId w:val="39"/>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Are there habits that dishonor your body or dull your sensitivity to the Spirit?</w:t>
      </w:r>
    </w:p>
    <w:p w14:paraId="5F519B3B" w14:textId="77777777" w:rsidR="00BD1616" w:rsidRPr="00BD1616" w:rsidRDefault="00BD1616" w:rsidP="00BD1616">
      <w:pPr>
        <w:numPr>
          <w:ilvl w:val="0"/>
          <w:numId w:val="39"/>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In what ways do you need to invite God into your physical boundaries and disciplines?</w:t>
      </w:r>
    </w:p>
    <w:p w14:paraId="58BD048B" w14:textId="77777777" w:rsidR="00BD1616" w:rsidRPr="00BD1616" w:rsidRDefault="00BD1616" w:rsidP="00BD1616">
      <w:pPr>
        <w:numPr>
          <w:ilvl w:val="0"/>
          <w:numId w:val="39"/>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How can you use your body to glorify God daily—in rest, in work, and in worship?</w:t>
      </w:r>
    </w:p>
    <w:p w14:paraId="666427BA" w14:textId="77777777"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noProof/>
          <w:color w:val="000000"/>
          <w:lang w:eastAsia="en-US"/>
        </w:rPr>
      </w:r>
      <w:r w:rsidR="00D46A82" w:rsidRPr="00BD1616">
        <w:rPr>
          <w:rFonts w:eastAsia="Times New Roman" w:cstheme="minorHAnsi"/>
          <w:noProof/>
          <w:color w:val="000000"/>
          <w:lang w:eastAsia="en-US"/>
        </w:rPr>
        <w:pict w14:anchorId="3B45C302">
          <v:rect id="_x0000_i1958" alt="" style="width:468pt;height:.05pt;mso-width-percent:0;mso-height-percent:0;mso-width-percent:0;mso-height-percent:0" o:hralign="center" o:hrstd="t" o:hr="t" fillcolor="#a0a0a0" stroked="f"/>
        </w:pict>
      </w:r>
    </w:p>
    <w:p w14:paraId="2B55059B" w14:textId="77777777" w:rsidR="00BD1616" w:rsidRPr="00BD1616" w:rsidRDefault="00BD1616" w:rsidP="00BD1616">
      <w:pPr>
        <w:spacing w:before="100" w:beforeAutospacing="1" w:after="100" w:afterAutospacing="1" w:line="240" w:lineRule="auto"/>
        <w:jc w:val="center"/>
        <w:rPr>
          <w:rFonts w:eastAsia="Times New Roman" w:cstheme="minorHAnsi"/>
          <w:b/>
          <w:bCs/>
          <w:color w:val="000000"/>
          <w:lang w:eastAsia="en-US"/>
        </w:rPr>
      </w:pPr>
      <w:r w:rsidRPr="00BD1616">
        <w:rPr>
          <w:rFonts w:eastAsia="Times New Roman" w:cstheme="minorHAnsi"/>
          <w:b/>
          <w:bCs/>
          <w:color w:val="000000"/>
          <w:lang w:eastAsia="en-US"/>
        </w:rPr>
        <w:t>Health and Healing</w:t>
      </w:r>
    </w:p>
    <w:p w14:paraId="77C4C886" w14:textId="77777777" w:rsidR="00BD1616" w:rsidRPr="00BD1616" w:rsidRDefault="00BD1616" w:rsidP="00BD1616">
      <w:pPr>
        <w:spacing w:before="100" w:beforeAutospacing="1" w:after="100" w:afterAutospacing="1" w:line="240" w:lineRule="auto"/>
        <w:jc w:val="center"/>
        <w:rPr>
          <w:rFonts w:eastAsia="Times New Roman" w:cstheme="minorHAnsi"/>
          <w:i/>
          <w:iCs/>
          <w:color w:val="000000"/>
          <w:lang w:eastAsia="en-US"/>
        </w:rPr>
      </w:pPr>
      <w:r w:rsidRPr="00BD1616">
        <w:rPr>
          <w:rFonts w:eastAsia="Times New Roman" w:cstheme="minorHAnsi"/>
          <w:i/>
          <w:iCs/>
          <w:color w:val="000000"/>
          <w:lang w:eastAsia="en-US"/>
        </w:rPr>
        <w:t>(James 5:14–15; Psalm 103:2–3)</w:t>
      </w:r>
      <w:r w:rsidRPr="00BD1616">
        <w:rPr>
          <w:rFonts w:eastAsia="Times New Roman" w:cstheme="minorHAnsi"/>
          <w:i/>
          <w:iCs/>
          <w:color w:val="000000"/>
          <w:lang w:eastAsia="en-US"/>
        </w:rPr>
        <w:br/>
        <w:t>God still heals. But He also calls us to partner with His wisdom in sustaining health. Healing may come miraculously or through medicine, rest, and wise care.</w:t>
      </w:r>
    </w:p>
    <w:p w14:paraId="534DA5E1" w14:textId="77777777" w:rsidR="00BD1616" w:rsidRPr="00BD1616" w:rsidRDefault="00BD1616" w:rsidP="00BD1616">
      <w:pPr>
        <w:numPr>
          <w:ilvl w:val="0"/>
          <w:numId w:val="40"/>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What physical ailment or tension are you ignoring instead of addressing?</w:t>
      </w:r>
    </w:p>
    <w:p w14:paraId="64E18379" w14:textId="77777777" w:rsidR="00BD1616" w:rsidRPr="00BD1616" w:rsidRDefault="00BD1616" w:rsidP="00BD1616">
      <w:pPr>
        <w:numPr>
          <w:ilvl w:val="0"/>
          <w:numId w:val="40"/>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Have you prayed for healing while also practicing stewardship?</w:t>
      </w:r>
    </w:p>
    <w:p w14:paraId="3A7DB7E3" w14:textId="688B81FE" w:rsidR="00BD1616" w:rsidRDefault="00BD1616" w:rsidP="00BD1616">
      <w:pPr>
        <w:numPr>
          <w:ilvl w:val="0"/>
          <w:numId w:val="40"/>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 xml:space="preserve">What might </w:t>
      </w:r>
      <w:proofErr w:type="gramStart"/>
      <w:r w:rsidRPr="00BD1616">
        <w:rPr>
          <w:rFonts w:eastAsia="Times New Roman" w:cstheme="minorHAnsi"/>
          <w:color w:val="000000"/>
          <w:lang w:eastAsia="en-US"/>
        </w:rPr>
        <w:t>partnering</w:t>
      </w:r>
      <w:proofErr w:type="gramEnd"/>
      <w:r w:rsidRPr="00BD1616">
        <w:rPr>
          <w:rFonts w:eastAsia="Times New Roman" w:cstheme="minorHAnsi"/>
          <w:color w:val="000000"/>
          <w:lang w:eastAsia="en-US"/>
        </w:rPr>
        <w:t xml:space="preserve"> with God for your health look like in this season?</w:t>
      </w:r>
    </w:p>
    <w:p w14:paraId="2627CDD8" w14:textId="6010A744" w:rsidR="00594C24" w:rsidRDefault="00594C24" w:rsidP="00594C24">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noProof/>
          <w:color w:val="000000"/>
          <w:lang w:eastAsia="en-US"/>
        </w:rPr>
      </w:r>
      <w:r w:rsidR="00594C24" w:rsidRPr="00BD1616">
        <w:rPr>
          <w:rFonts w:eastAsia="Times New Roman" w:cstheme="minorHAnsi"/>
          <w:noProof/>
          <w:color w:val="000000"/>
          <w:lang w:eastAsia="en-US"/>
        </w:rPr>
        <w:pict w14:anchorId="79EDC6B3">
          <v:rect id="_x0000_i2023" alt="" style="width:468pt;height:.05pt;mso-width-percent:0;mso-height-percent:0;mso-width-percent:0;mso-height-percent:0" o:hralign="center" o:hrstd="t" o:hr="t" fillcolor="#a0a0a0" stroked="f"/>
        </w:pict>
      </w:r>
    </w:p>
    <w:p w14:paraId="6C21D23E" w14:textId="6BE65CC2" w:rsidR="00BD1616" w:rsidRPr="00594C24" w:rsidRDefault="00594C24" w:rsidP="00594C24">
      <w:pPr>
        <w:jc w:val="center"/>
        <w:rPr>
          <w:rFonts w:eastAsia="Times New Roman" w:cstheme="minorHAnsi"/>
          <w:i/>
          <w:iCs/>
          <w:color w:val="000000"/>
          <w:lang w:eastAsia="en-US"/>
        </w:rPr>
      </w:pPr>
      <w:r w:rsidRPr="00594C24">
        <w:rPr>
          <w:rFonts w:eastAsia="Times New Roman" w:cstheme="minorHAnsi"/>
          <w:i/>
          <w:iCs/>
          <w:color w:val="000000"/>
          <w:lang w:eastAsia="en-US"/>
        </w:rPr>
        <w:t>After reflecting, ask the Lord to reveal one habit that dishonors your body and one that will help you glorify Him in strength and discipline.</w:t>
      </w:r>
    </w:p>
    <w:p w14:paraId="23A6C4D3" w14:textId="77777777" w:rsidR="00594C24" w:rsidRPr="00BD1616" w:rsidRDefault="00594C24" w:rsidP="00BD1616">
      <w:pPr>
        <w:rPr>
          <w:rFonts w:eastAsia="Times New Roman" w:cstheme="minorHAnsi"/>
          <w:color w:val="000000"/>
          <w:lang w:eastAsia="en-US"/>
        </w:rPr>
      </w:pPr>
    </w:p>
    <w:p w14:paraId="04044DC5" w14:textId="77777777"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noProof/>
          <w:color w:val="000000"/>
          <w:lang w:eastAsia="en-US"/>
        </w:rPr>
        <w:lastRenderedPageBreak/>
      </w:r>
      <w:r w:rsidR="00D46A82" w:rsidRPr="00BD1616">
        <w:rPr>
          <w:rFonts w:eastAsia="Times New Roman" w:cstheme="minorHAnsi"/>
          <w:noProof/>
          <w:color w:val="000000"/>
          <w:lang w:eastAsia="en-US"/>
        </w:rPr>
        <w:pict w14:anchorId="5103C7FB">
          <v:rect id="_x0000_i1957" alt="" style="width:468pt;height:.05pt;mso-width-percent:0;mso-height-percent:0;mso-width-percent:0;mso-height-percent:0" o:hralign="center" o:hrstd="t" o:hr="t" fillcolor="#a0a0a0" stroked="f"/>
        </w:pict>
      </w:r>
    </w:p>
    <w:p w14:paraId="34282AED" w14:textId="77777777" w:rsidR="00BD1616" w:rsidRPr="00BD1616" w:rsidRDefault="00BD1616" w:rsidP="00BD1616">
      <w:pPr>
        <w:spacing w:before="100" w:beforeAutospacing="1" w:after="100" w:afterAutospacing="1" w:line="240" w:lineRule="auto"/>
        <w:rPr>
          <w:rFonts w:eastAsia="Times New Roman" w:cstheme="minorHAnsi"/>
          <w:b/>
          <w:bCs/>
          <w:color w:val="000000"/>
          <w:lang w:eastAsia="en-US"/>
        </w:rPr>
      </w:pPr>
      <w:r w:rsidRPr="00BD1616">
        <w:rPr>
          <w:rFonts w:eastAsia="Times New Roman" w:cstheme="minorHAnsi"/>
          <w:b/>
          <w:bCs/>
          <w:color w:val="000000"/>
          <w:lang w:eastAsia="en-US"/>
        </w:rPr>
        <w:t>Walking It Out with God – Physical Health SMART Goal Guide</w:t>
      </w:r>
    </w:p>
    <w:p w14:paraId="04038DF5"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Before writing, pause and pray:</w:t>
      </w:r>
    </w:p>
    <w:p w14:paraId="1769AAE6"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i/>
          <w:iCs/>
          <w:color w:val="000000"/>
          <w:lang w:eastAsia="en-US"/>
        </w:rPr>
        <w:t>“Lord, help me honor You with my body. Teach me to see it as Your temple, not my own possession.”</w:t>
      </w:r>
    </w:p>
    <w:p w14:paraId="4BCE0A8D"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Write </w:t>
      </w:r>
      <w:r w:rsidRPr="00BD1616">
        <w:rPr>
          <w:rFonts w:eastAsia="Times New Roman" w:cstheme="minorHAnsi"/>
          <w:b/>
          <w:bCs/>
          <w:color w:val="000000"/>
          <w:lang w:eastAsia="en-US"/>
        </w:rPr>
        <w:t>two goals:</w:t>
      </w:r>
    </w:p>
    <w:p w14:paraId="3A77AAA0" w14:textId="77777777" w:rsidR="00BD1616" w:rsidRPr="00BD1616" w:rsidRDefault="00BD1616" w:rsidP="00BD1616">
      <w:pPr>
        <w:numPr>
          <w:ilvl w:val="0"/>
          <w:numId w:val="41"/>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One that reflects </w:t>
      </w:r>
      <w:r w:rsidRPr="00BD1616">
        <w:rPr>
          <w:rFonts w:eastAsia="Times New Roman" w:cstheme="minorHAnsi"/>
          <w:b/>
          <w:bCs/>
          <w:color w:val="000000"/>
          <w:lang w:eastAsia="en-US"/>
        </w:rPr>
        <w:t>repentance</w:t>
      </w:r>
      <w:r w:rsidRPr="00BD1616">
        <w:rPr>
          <w:rFonts w:eastAsia="Times New Roman" w:cstheme="minorHAnsi"/>
          <w:color w:val="000000"/>
          <w:lang w:eastAsia="en-US"/>
        </w:rPr>
        <w:t> — something to stop, surrender, or heal.</w:t>
      </w:r>
    </w:p>
    <w:p w14:paraId="1BD98914" w14:textId="77777777" w:rsidR="00BD1616" w:rsidRPr="00BD1616" w:rsidRDefault="00BD1616" w:rsidP="00BD1616">
      <w:pPr>
        <w:numPr>
          <w:ilvl w:val="0"/>
          <w:numId w:val="41"/>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One that reflects </w:t>
      </w:r>
      <w:r w:rsidRPr="00BD1616">
        <w:rPr>
          <w:rFonts w:eastAsia="Times New Roman" w:cstheme="minorHAnsi"/>
          <w:b/>
          <w:bCs/>
          <w:color w:val="000000"/>
          <w:lang w:eastAsia="en-US"/>
        </w:rPr>
        <w:t>obedience</w:t>
      </w:r>
      <w:r w:rsidRPr="00BD1616">
        <w:rPr>
          <w:rFonts w:eastAsia="Times New Roman" w:cstheme="minorHAnsi"/>
          <w:color w:val="000000"/>
          <w:lang w:eastAsia="en-US"/>
        </w:rPr>
        <w:t> — something to strengthen, practice, or steward consistently.</w:t>
      </w:r>
    </w:p>
    <w:p w14:paraId="036C8CA6"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Identify the Focus</w:t>
      </w:r>
    </w:p>
    <w:p w14:paraId="765C819C" w14:textId="77777777" w:rsidR="00BD1616" w:rsidRPr="00BD1616" w:rsidRDefault="00BD1616" w:rsidP="00BD1616">
      <w:pPr>
        <w:numPr>
          <w:ilvl w:val="0"/>
          <w:numId w:val="42"/>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What area of physical health has the Lord highlighted to you?</w:t>
      </w:r>
    </w:p>
    <w:p w14:paraId="55E53E8C" w14:textId="77777777" w:rsidR="00BD1616" w:rsidRPr="00BD1616" w:rsidRDefault="00BD1616" w:rsidP="00BD1616">
      <w:pPr>
        <w:numPr>
          <w:ilvl w:val="0"/>
          <w:numId w:val="42"/>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What step can you take that would demonstrate obedience and care for His temple?</w:t>
      </w:r>
    </w:p>
    <w:p w14:paraId="569D6AE2"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Define the Goals (SMART Framework)</w:t>
      </w:r>
    </w:p>
    <w:p w14:paraId="701A3AC3" w14:textId="77777777" w:rsidR="00BD1616" w:rsidRPr="00BD1616" w:rsidRDefault="00BD1616" w:rsidP="00BD1616">
      <w:pPr>
        <w:numPr>
          <w:ilvl w:val="0"/>
          <w:numId w:val="43"/>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Specific:</w:t>
      </w:r>
      <w:r w:rsidRPr="00BD1616">
        <w:rPr>
          <w:rFonts w:eastAsia="Times New Roman" w:cstheme="minorHAnsi"/>
          <w:color w:val="000000"/>
          <w:lang w:eastAsia="en-US"/>
        </w:rPr>
        <w:t> What action will I take?</w:t>
      </w:r>
    </w:p>
    <w:p w14:paraId="394D42CD" w14:textId="77777777" w:rsidR="00BD1616" w:rsidRPr="00BD1616" w:rsidRDefault="00BD1616" w:rsidP="00BD1616">
      <w:pPr>
        <w:numPr>
          <w:ilvl w:val="0"/>
          <w:numId w:val="43"/>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Measurable:</w:t>
      </w:r>
      <w:r w:rsidRPr="00BD1616">
        <w:rPr>
          <w:rFonts w:eastAsia="Times New Roman" w:cstheme="minorHAnsi"/>
          <w:color w:val="000000"/>
          <w:lang w:eastAsia="en-US"/>
        </w:rPr>
        <w:t> How will I know I’m improving?</w:t>
      </w:r>
    </w:p>
    <w:p w14:paraId="640884F8" w14:textId="77777777" w:rsidR="00BD1616" w:rsidRPr="00BD1616" w:rsidRDefault="00BD1616" w:rsidP="00BD1616">
      <w:pPr>
        <w:numPr>
          <w:ilvl w:val="0"/>
          <w:numId w:val="43"/>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Achievable:</w:t>
      </w:r>
      <w:r w:rsidRPr="00BD1616">
        <w:rPr>
          <w:rFonts w:eastAsia="Times New Roman" w:cstheme="minorHAnsi"/>
          <w:color w:val="000000"/>
          <w:lang w:eastAsia="en-US"/>
        </w:rPr>
        <w:t> Is this goal sustainable and grace-filled?</w:t>
      </w:r>
    </w:p>
    <w:p w14:paraId="35E1F769" w14:textId="77777777" w:rsidR="00BD1616" w:rsidRPr="00BD1616" w:rsidRDefault="00BD1616" w:rsidP="00BD1616">
      <w:pPr>
        <w:numPr>
          <w:ilvl w:val="0"/>
          <w:numId w:val="43"/>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Realistic:</w:t>
      </w:r>
      <w:r w:rsidRPr="00BD1616">
        <w:rPr>
          <w:rFonts w:eastAsia="Times New Roman" w:cstheme="minorHAnsi"/>
          <w:color w:val="000000"/>
          <w:lang w:eastAsia="en-US"/>
        </w:rPr>
        <w:t> Does this reflect stewardship, not striving?</w:t>
      </w:r>
    </w:p>
    <w:p w14:paraId="38DD3E67" w14:textId="77777777" w:rsidR="00BD1616" w:rsidRPr="00BD1616" w:rsidRDefault="00BD1616" w:rsidP="00BD1616">
      <w:pPr>
        <w:numPr>
          <w:ilvl w:val="0"/>
          <w:numId w:val="43"/>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Time-bound:</w:t>
      </w:r>
      <w:r w:rsidRPr="00BD1616">
        <w:rPr>
          <w:rFonts w:eastAsia="Times New Roman" w:cstheme="minorHAnsi"/>
          <w:color w:val="000000"/>
          <w:lang w:eastAsia="en-US"/>
        </w:rPr>
        <w:t> When will I begin and review?</w:t>
      </w:r>
    </w:p>
    <w:p w14:paraId="1AAFC54B"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i/>
          <w:iCs/>
          <w:color w:val="000000"/>
          <w:lang w:eastAsia="en-US"/>
        </w:rPr>
        <w:t>Example:</w:t>
      </w:r>
    </w:p>
    <w:p w14:paraId="643099D9" w14:textId="77777777" w:rsidR="00BD1616" w:rsidRPr="00BD1616" w:rsidRDefault="00BD1616" w:rsidP="00BD1616">
      <w:pPr>
        <w:numPr>
          <w:ilvl w:val="0"/>
          <w:numId w:val="44"/>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Repentance Goal:</w:t>
      </w:r>
      <w:r w:rsidRPr="00BD1616">
        <w:rPr>
          <w:rFonts w:eastAsia="Times New Roman" w:cstheme="minorHAnsi"/>
          <w:color w:val="000000"/>
          <w:lang w:eastAsia="en-US"/>
        </w:rPr>
        <w:t> “I will limit late-night screen use and commit to 7 hours of sleep nightly.”</w:t>
      </w:r>
    </w:p>
    <w:p w14:paraId="378AFE3D" w14:textId="77777777" w:rsidR="00BD1616" w:rsidRPr="00BD1616" w:rsidRDefault="00BD1616" w:rsidP="00BD1616">
      <w:pPr>
        <w:numPr>
          <w:ilvl w:val="0"/>
          <w:numId w:val="44"/>
        </w:num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Obedience Goal:</w:t>
      </w:r>
      <w:r w:rsidRPr="00BD1616">
        <w:rPr>
          <w:rFonts w:eastAsia="Times New Roman" w:cstheme="minorHAnsi"/>
          <w:color w:val="000000"/>
          <w:lang w:eastAsia="en-US"/>
        </w:rPr>
        <w:t> “I will walk or exercise 30 minutes a day, 3 times per week, as an act of worship.”</w:t>
      </w:r>
    </w:p>
    <w:p w14:paraId="6A482CEB"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Invite Accountability</w:t>
      </w:r>
      <w:r w:rsidRPr="00BD1616">
        <w:rPr>
          <w:rFonts w:eastAsia="Times New Roman" w:cstheme="minorHAnsi"/>
          <w:color w:val="000000"/>
          <w:lang w:eastAsia="en-US"/>
        </w:rPr>
        <w:br/>
        <w:t>Who can lovingly check in on your consistency and celebrate small wins?</w:t>
      </w:r>
    </w:p>
    <w:p w14:paraId="6DF02D80"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Celebrate Obedience</w:t>
      </w:r>
      <w:r w:rsidRPr="00BD1616">
        <w:rPr>
          <w:rFonts w:eastAsia="Times New Roman" w:cstheme="minorHAnsi"/>
          <w:color w:val="000000"/>
          <w:lang w:eastAsia="en-US"/>
        </w:rPr>
        <w:br/>
        <w:t>Don’t despise small beginnings. Every healthy choice is an act of worship.</w:t>
      </w:r>
    </w:p>
    <w:p w14:paraId="320E8A8D"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Prayer of Commitment</w:t>
      </w:r>
    </w:p>
    <w:p w14:paraId="72E61138"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i/>
          <w:iCs/>
          <w:color w:val="000000"/>
          <w:lang w:eastAsia="en-US"/>
        </w:rPr>
        <w:t>Lord Jesus, thank You for this body You have entrusted to me.</w:t>
      </w:r>
      <w:r w:rsidRPr="00BD1616">
        <w:rPr>
          <w:rFonts w:eastAsia="Times New Roman" w:cstheme="minorHAnsi"/>
          <w:i/>
          <w:iCs/>
          <w:color w:val="000000"/>
          <w:lang w:eastAsia="en-US"/>
        </w:rPr>
        <w:br/>
        <w:t>Forgive me where I’ve neglected or misused it.</w:t>
      </w:r>
      <w:r w:rsidRPr="00BD1616">
        <w:rPr>
          <w:rFonts w:eastAsia="Times New Roman" w:cstheme="minorHAnsi"/>
          <w:i/>
          <w:iCs/>
          <w:color w:val="000000"/>
          <w:lang w:eastAsia="en-US"/>
        </w:rPr>
        <w:br/>
        <w:t>Strengthen me to honor You in how I rest, move, and live.</w:t>
      </w:r>
      <w:r w:rsidRPr="00BD1616">
        <w:rPr>
          <w:rFonts w:eastAsia="Times New Roman" w:cstheme="minorHAnsi"/>
          <w:i/>
          <w:iCs/>
          <w:color w:val="000000"/>
          <w:lang w:eastAsia="en-US"/>
        </w:rPr>
        <w:br/>
        <w:t>Let my body be a vessel of Your presence and power. Amen.</w:t>
      </w:r>
    </w:p>
    <w:p w14:paraId="7F2F94EA" w14:textId="77777777" w:rsidR="00BD1616" w:rsidRPr="00BD1616" w:rsidRDefault="00D46A82"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noProof/>
          <w:color w:val="000000"/>
          <w:lang w:eastAsia="en-US"/>
        </w:rPr>
      </w:r>
      <w:r w:rsidR="00D46A82" w:rsidRPr="00BD1616">
        <w:rPr>
          <w:rFonts w:eastAsia="Times New Roman" w:cstheme="minorHAnsi"/>
          <w:noProof/>
          <w:color w:val="000000"/>
          <w:lang w:eastAsia="en-US"/>
        </w:rPr>
        <w:pict w14:anchorId="4857335C">
          <v:rect id="_x0000_i1956" alt="" style="width:468pt;height:.05pt;mso-width-percent:0;mso-height-percent:0;mso-width-percent:0;mso-height-percent:0" o:hralign="center" o:hrstd="t" o:hr="t" fillcolor="#a0a0a0" stroked="f"/>
        </w:pict>
      </w:r>
    </w:p>
    <w:p w14:paraId="5F70D3B6" w14:textId="77777777" w:rsidR="00BD1616" w:rsidRPr="00BD1616" w:rsidRDefault="00BD1616" w:rsidP="00BD1616">
      <w:pPr>
        <w:spacing w:before="100" w:beforeAutospacing="1" w:after="100" w:afterAutospacing="1" w:line="240" w:lineRule="auto"/>
        <w:rPr>
          <w:rFonts w:eastAsia="Times New Roman" w:cstheme="minorHAnsi"/>
          <w:b/>
          <w:bCs/>
          <w:color w:val="000000"/>
          <w:lang w:eastAsia="en-US"/>
        </w:rPr>
      </w:pPr>
      <w:r w:rsidRPr="00BD1616">
        <w:rPr>
          <w:rFonts w:eastAsia="Times New Roman" w:cstheme="minorHAnsi"/>
          <w:b/>
          <w:bCs/>
          <w:color w:val="000000"/>
          <w:lang w:eastAsia="en-US"/>
        </w:rPr>
        <w:lastRenderedPageBreak/>
        <w:t>Personal Reflection and Rating</w:t>
      </w:r>
    </w:p>
    <w:p w14:paraId="0676CCF4"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color w:val="000000"/>
          <w:lang w:eastAsia="en-US"/>
        </w:rPr>
        <w:t>Take a quiet moment before the Lord.</w:t>
      </w:r>
      <w:r w:rsidRPr="00BD1616">
        <w:rPr>
          <w:rFonts w:eastAsia="Times New Roman" w:cstheme="minorHAnsi"/>
          <w:color w:val="000000"/>
          <w:lang w:eastAsia="en-US"/>
        </w:rPr>
        <w:br/>
        <w:t>Rate your current health in this area, not for judgment but for awareness.</w:t>
      </w:r>
      <w:r w:rsidRPr="00BD1616">
        <w:rPr>
          <w:rFonts w:eastAsia="Times New Roman" w:cstheme="minorHAnsi"/>
          <w:color w:val="000000"/>
          <w:lang w:eastAsia="en-US"/>
        </w:rPr>
        <w:br/>
        <w:t>Use these numbers to measure your growth when you revisit this guide later.</w:t>
      </w:r>
    </w:p>
    <w:p w14:paraId="16A16C55"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1–3:</w:t>
      </w:r>
      <w:r w:rsidRPr="00BD1616">
        <w:rPr>
          <w:rFonts w:eastAsia="Times New Roman" w:cstheme="minorHAnsi"/>
          <w:color w:val="000000"/>
          <w:lang w:eastAsia="en-US"/>
        </w:rPr>
        <w:t> This area needs intentional renewal.</w:t>
      </w:r>
      <w:r w:rsidRPr="00BD1616">
        <w:rPr>
          <w:rFonts w:eastAsia="Times New Roman" w:cstheme="minorHAnsi"/>
          <w:color w:val="000000"/>
          <w:lang w:eastAsia="en-US"/>
        </w:rPr>
        <w:br/>
      </w:r>
      <w:r w:rsidRPr="00BD1616">
        <w:rPr>
          <w:rFonts w:eastAsia="Times New Roman" w:cstheme="minorHAnsi"/>
          <w:b/>
          <w:bCs/>
          <w:color w:val="000000"/>
          <w:lang w:eastAsia="en-US"/>
        </w:rPr>
        <w:t>4–6:</w:t>
      </w:r>
      <w:r w:rsidRPr="00BD1616">
        <w:rPr>
          <w:rFonts w:eastAsia="Times New Roman" w:cstheme="minorHAnsi"/>
          <w:color w:val="000000"/>
          <w:lang w:eastAsia="en-US"/>
        </w:rPr>
        <w:t> Growth has begun, but consistency is needed.</w:t>
      </w:r>
      <w:r w:rsidRPr="00BD1616">
        <w:rPr>
          <w:rFonts w:eastAsia="Times New Roman" w:cstheme="minorHAnsi"/>
          <w:color w:val="000000"/>
          <w:lang w:eastAsia="en-US"/>
        </w:rPr>
        <w:br/>
      </w:r>
      <w:r w:rsidRPr="00BD1616">
        <w:rPr>
          <w:rFonts w:eastAsia="Times New Roman" w:cstheme="minorHAnsi"/>
          <w:b/>
          <w:bCs/>
          <w:color w:val="000000"/>
          <w:lang w:eastAsia="en-US"/>
        </w:rPr>
        <w:t>7–9:</w:t>
      </w:r>
      <w:r w:rsidRPr="00BD1616">
        <w:rPr>
          <w:rFonts w:eastAsia="Times New Roman" w:cstheme="minorHAnsi"/>
          <w:color w:val="000000"/>
          <w:lang w:eastAsia="en-US"/>
        </w:rPr>
        <w:t> This area is healthy and bearing fruit.</w:t>
      </w:r>
      <w:r w:rsidRPr="00BD1616">
        <w:rPr>
          <w:rFonts w:eastAsia="Times New Roman" w:cstheme="minorHAnsi"/>
          <w:color w:val="000000"/>
          <w:lang w:eastAsia="en-US"/>
        </w:rPr>
        <w:br/>
      </w:r>
      <w:r w:rsidRPr="00BD1616">
        <w:rPr>
          <w:rFonts w:eastAsia="Times New Roman" w:cstheme="minorHAnsi"/>
          <w:b/>
          <w:bCs/>
          <w:color w:val="000000"/>
          <w:lang w:eastAsia="en-US"/>
        </w:rPr>
        <w:t>10:</w:t>
      </w:r>
      <w:r w:rsidRPr="00BD1616">
        <w:rPr>
          <w:rFonts w:eastAsia="Times New Roman" w:cstheme="minorHAnsi"/>
          <w:color w:val="000000"/>
          <w:lang w:eastAsia="en-US"/>
        </w:rPr>
        <w:t> This area is flourishing in grace.</w:t>
      </w:r>
    </w:p>
    <w:p w14:paraId="49C5BB7D" w14:textId="77777777" w:rsidR="00BD1616" w:rsidRPr="00BD1616" w:rsidRDefault="00BD1616" w:rsidP="00BD1616">
      <w:pPr>
        <w:spacing w:before="100" w:beforeAutospacing="1" w:after="100" w:afterAutospacing="1" w:line="240" w:lineRule="auto"/>
        <w:rPr>
          <w:rFonts w:eastAsia="Times New Roman" w:cstheme="minorHAnsi"/>
          <w:color w:val="000000"/>
          <w:lang w:eastAsia="en-US"/>
        </w:rPr>
      </w:pPr>
      <w:r w:rsidRPr="00BD1616">
        <w:rPr>
          <w:rFonts w:eastAsia="Times New Roman" w:cstheme="minorHAnsi"/>
          <w:b/>
          <w:bCs/>
          <w:color w:val="000000"/>
          <w:lang w:eastAsia="en-US"/>
        </w:rPr>
        <w:t>My Current Rating:</w:t>
      </w:r>
      <w:r w:rsidRPr="00BD1616">
        <w:rPr>
          <w:rFonts w:eastAsia="Times New Roman" w:cstheme="minorHAnsi"/>
          <w:color w:val="000000"/>
          <w:lang w:eastAsia="en-US"/>
        </w:rPr>
        <w:t> _______</w:t>
      </w:r>
      <w:r w:rsidRPr="00BD1616">
        <w:rPr>
          <w:rFonts w:eastAsia="Times New Roman" w:cstheme="minorHAnsi"/>
          <w:color w:val="000000"/>
          <w:lang w:eastAsia="en-US"/>
        </w:rPr>
        <w:br/>
      </w:r>
      <w:r w:rsidRPr="00BD1616">
        <w:rPr>
          <w:rFonts w:eastAsia="Times New Roman" w:cstheme="minorHAnsi"/>
          <w:b/>
          <w:bCs/>
          <w:color w:val="000000"/>
          <w:lang w:eastAsia="en-US"/>
        </w:rPr>
        <w:t>One Sentence Reflection:</w:t>
      </w:r>
      <w:r w:rsidRPr="00BD1616">
        <w:rPr>
          <w:rFonts w:eastAsia="Times New Roman" w:cstheme="minorHAnsi"/>
          <w:color w:val="000000"/>
          <w:lang w:eastAsia="en-US"/>
        </w:rPr>
        <w:t> ___________________________________________</w:t>
      </w:r>
      <w:r w:rsidRPr="00BD1616">
        <w:rPr>
          <w:rFonts w:eastAsia="Times New Roman" w:cstheme="minorHAnsi"/>
          <w:color w:val="000000"/>
          <w:lang w:eastAsia="en-US"/>
        </w:rPr>
        <w:br/>
      </w:r>
      <w:r w:rsidRPr="00BD1616">
        <w:rPr>
          <w:rFonts w:eastAsia="Times New Roman" w:cstheme="minorHAnsi"/>
          <w:b/>
          <w:bCs/>
          <w:color w:val="000000"/>
          <w:lang w:eastAsia="en-US"/>
        </w:rPr>
        <w:t>Next Review Date:</w:t>
      </w:r>
      <w:r w:rsidRPr="00BD1616">
        <w:rPr>
          <w:rFonts w:eastAsia="Times New Roman" w:cstheme="minorHAnsi"/>
          <w:color w:val="000000"/>
          <w:lang w:eastAsia="en-US"/>
        </w:rPr>
        <w:t> ______________________</w:t>
      </w:r>
    </w:p>
    <w:p w14:paraId="59FE88C6" w14:textId="77777777" w:rsidR="003653FD" w:rsidRPr="003653FD" w:rsidRDefault="003653FD" w:rsidP="003653FD">
      <w:pPr>
        <w:spacing w:before="100" w:beforeAutospacing="1" w:after="100" w:afterAutospacing="1" w:line="240" w:lineRule="auto"/>
        <w:rPr>
          <w:rFonts w:eastAsia="Times New Roman" w:cstheme="minorHAnsi"/>
          <w:color w:val="000000"/>
          <w:lang w:eastAsia="en-US"/>
        </w:rPr>
      </w:pPr>
    </w:p>
    <w:p w14:paraId="3C6D045D" w14:textId="77777777" w:rsidR="00BD1616" w:rsidRDefault="00BD1616">
      <w:pPr>
        <w:rPr>
          <w:rFonts w:asciiTheme="majorHAnsi" w:eastAsiaTheme="majorEastAsia" w:hAnsiTheme="majorHAnsi" w:cstheme="majorBidi"/>
          <w:b/>
          <w:bCs/>
          <w:color w:val="E09B3B" w:themeColor="accent1"/>
          <w:sz w:val="38"/>
          <w:szCs w:val="26"/>
        </w:rPr>
      </w:pPr>
      <w:r>
        <w:rPr>
          <w:rFonts w:asciiTheme="majorHAnsi" w:eastAsiaTheme="majorEastAsia" w:hAnsiTheme="majorHAnsi" w:cstheme="majorBidi"/>
          <w:b/>
          <w:bCs/>
          <w:color w:val="E09B3B" w:themeColor="accent1"/>
          <w:sz w:val="38"/>
          <w:szCs w:val="26"/>
        </w:rPr>
        <w:br w:type="page"/>
      </w:r>
    </w:p>
    <w:p w14:paraId="4630F550" w14:textId="432461CC" w:rsidR="00BD1616" w:rsidRDefault="00BD1616" w:rsidP="00BD1616">
      <w:pPr>
        <w:spacing w:before="100" w:beforeAutospacing="1" w:after="100" w:afterAutospacing="1" w:line="240" w:lineRule="auto"/>
        <w:jc w:val="center"/>
        <w:rPr>
          <w:rFonts w:asciiTheme="majorHAnsi" w:eastAsiaTheme="majorEastAsia" w:hAnsiTheme="majorHAnsi" w:cstheme="majorBidi"/>
          <w:b/>
          <w:bCs/>
          <w:i/>
          <w:iCs/>
          <w:color w:val="E09B3B" w:themeColor="accent1"/>
          <w:sz w:val="38"/>
          <w:szCs w:val="26"/>
        </w:rPr>
      </w:pPr>
      <w:r w:rsidRPr="003653FD">
        <w:rPr>
          <w:rFonts w:asciiTheme="majorHAnsi" w:eastAsiaTheme="majorEastAsia" w:hAnsiTheme="majorHAnsi" w:cstheme="majorBidi"/>
          <w:b/>
          <w:bCs/>
          <w:color w:val="E09B3B" w:themeColor="accent1"/>
          <w:sz w:val="38"/>
          <w:szCs w:val="26"/>
        </w:rPr>
        <w:lastRenderedPageBreak/>
        <w:t xml:space="preserve">Section </w:t>
      </w:r>
      <w:r>
        <w:rPr>
          <w:rFonts w:asciiTheme="majorHAnsi" w:eastAsiaTheme="majorEastAsia" w:hAnsiTheme="majorHAnsi" w:cstheme="majorBidi"/>
          <w:b/>
          <w:bCs/>
          <w:color w:val="E09B3B" w:themeColor="accent1"/>
          <w:sz w:val="38"/>
          <w:szCs w:val="26"/>
        </w:rPr>
        <w:t>5</w:t>
      </w:r>
      <w:r w:rsidRPr="003653FD">
        <w:rPr>
          <w:rFonts w:asciiTheme="majorHAnsi" w:eastAsiaTheme="majorEastAsia" w:hAnsiTheme="majorHAnsi" w:cstheme="majorBidi"/>
          <w:b/>
          <w:bCs/>
          <w:color w:val="E09B3B" w:themeColor="accent1"/>
          <w:sz w:val="38"/>
          <w:szCs w:val="26"/>
        </w:rPr>
        <w:t xml:space="preserve"> – </w:t>
      </w:r>
      <w:r w:rsidR="00607CDF">
        <w:rPr>
          <w:rFonts w:asciiTheme="majorHAnsi" w:eastAsiaTheme="majorEastAsia" w:hAnsiTheme="majorHAnsi" w:cstheme="majorBidi"/>
          <w:b/>
          <w:bCs/>
          <w:color w:val="E09B3B" w:themeColor="accent1"/>
          <w:sz w:val="38"/>
          <w:szCs w:val="26"/>
        </w:rPr>
        <w:t>Relational</w:t>
      </w:r>
      <w:r w:rsidRPr="003653FD">
        <w:rPr>
          <w:rFonts w:asciiTheme="majorHAnsi" w:eastAsiaTheme="majorEastAsia" w:hAnsiTheme="majorHAnsi" w:cstheme="majorBidi"/>
          <w:b/>
          <w:bCs/>
          <w:color w:val="E09B3B" w:themeColor="accent1"/>
          <w:sz w:val="38"/>
          <w:szCs w:val="26"/>
        </w:rPr>
        <w:t xml:space="preserve"> Health</w:t>
      </w:r>
      <w:r w:rsidRPr="003653FD">
        <w:rPr>
          <w:rFonts w:asciiTheme="majorHAnsi" w:eastAsiaTheme="majorEastAsia" w:hAnsiTheme="majorHAnsi" w:cstheme="majorBidi"/>
          <w:b/>
          <w:bCs/>
          <w:i/>
          <w:iCs/>
          <w:color w:val="E09B3B" w:themeColor="accent1"/>
          <w:sz w:val="38"/>
          <w:szCs w:val="26"/>
        </w:rPr>
        <w:t xml:space="preserve"> </w:t>
      </w:r>
    </w:p>
    <w:p w14:paraId="66DDD156"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“The person who loves their dream of community will destroy community, but the person who loves those around them will create community.”</w:t>
      </w:r>
      <w:r w:rsidRPr="00607CDF">
        <w:rPr>
          <w:rFonts w:eastAsia="Times New Roman" w:cstheme="minorHAnsi"/>
          <w:i/>
          <w:iCs/>
          <w:color w:val="000000"/>
          <w:lang w:eastAsia="en-US"/>
        </w:rPr>
        <w:br/>
      </w:r>
      <w:r w:rsidRPr="00607CDF">
        <w:rPr>
          <w:rFonts w:eastAsia="Times New Roman" w:cstheme="minorHAnsi"/>
          <w:color w:val="000000"/>
          <w:lang w:eastAsia="en-US"/>
        </w:rPr>
        <w:t>— Dietrich Bonhoeffer</w:t>
      </w:r>
      <w:r w:rsidRPr="00607CDF">
        <w:rPr>
          <w:rFonts w:eastAsia="Times New Roman" w:cstheme="minorHAnsi"/>
          <w:i/>
          <w:iCs/>
          <w:color w:val="000000"/>
          <w:lang w:eastAsia="en-US"/>
        </w:rPr>
        <w:t>, Life Together</w:t>
      </w:r>
    </w:p>
    <w:p w14:paraId="66B4B34C"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“The depth of our love for God is revealed by the depth of our love for those we like the least.”</w:t>
      </w:r>
      <w:r w:rsidRPr="00607CDF">
        <w:rPr>
          <w:rFonts w:eastAsia="Times New Roman" w:cstheme="minorHAnsi"/>
          <w:i/>
          <w:iCs/>
          <w:color w:val="000000"/>
          <w:lang w:eastAsia="en-US"/>
        </w:rPr>
        <w:br/>
      </w:r>
      <w:r w:rsidRPr="00607CDF">
        <w:rPr>
          <w:rFonts w:eastAsia="Times New Roman" w:cstheme="minorHAnsi"/>
          <w:color w:val="000000"/>
          <w:lang w:eastAsia="en-US"/>
        </w:rPr>
        <w:t>— Rich Villodas</w:t>
      </w:r>
      <w:r w:rsidRPr="00607CDF">
        <w:rPr>
          <w:rFonts w:eastAsia="Times New Roman" w:cstheme="minorHAnsi"/>
          <w:i/>
          <w:iCs/>
          <w:color w:val="000000"/>
          <w:lang w:eastAsia="en-US"/>
        </w:rPr>
        <w:t>, The Deeply Formed Life</w:t>
      </w:r>
    </w:p>
    <w:p w14:paraId="3093109A" w14:textId="201CB7E5"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Relationships are where spiritual formation is most tested. You can’t become like Jesus without people</w:t>
      </w:r>
      <w:r>
        <w:rPr>
          <w:rFonts w:eastAsia="Times New Roman" w:cstheme="minorHAnsi"/>
          <w:color w:val="000000"/>
          <w:lang w:eastAsia="en-US"/>
        </w:rPr>
        <w:t xml:space="preserve">, </w:t>
      </w:r>
      <w:r w:rsidRPr="00607CDF">
        <w:rPr>
          <w:rFonts w:eastAsia="Times New Roman" w:cstheme="minorHAnsi"/>
          <w:color w:val="000000"/>
          <w:lang w:eastAsia="en-US"/>
        </w:rPr>
        <w:t>even the difficult ones. God uses community to reveal what still needs to be healed in us.</w:t>
      </w:r>
    </w:p>
    <w:p w14:paraId="14F0B9D2"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Relational health is not the absence of conflict but the presence of Christlike love. It’s learning to love others from a heart healed by grace, not driven by fear or performance.</w:t>
      </w:r>
    </w:p>
    <w:p w14:paraId="7215578C"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Scripture calls us to </w:t>
      </w:r>
      <w:r w:rsidRPr="00607CDF">
        <w:rPr>
          <w:rFonts w:eastAsia="Times New Roman" w:cstheme="minorHAnsi"/>
          <w:i/>
          <w:iCs/>
          <w:color w:val="000000"/>
          <w:lang w:eastAsia="en-US"/>
        </w:rPr>
        <w:t>“be completely humble and gentle; be patient, bearing with one another in love”</w:t>
      </w:r>
      <w:r w:rsidRPr="00607CDF">
        <w:rPr>
          <w:rFonts w:eastAsia="Times New Roman" w:cstheme="minorHAnsi"/>
          <w:color w:val="000000"/>
          <w:lang w:eastAsia="en-US"/>
        </w:rPr>
        <w:t> (Ephesians 4:2). This posture requires forgiveness, empathy, boundaries, and humility. Every interaction becomes an opportunity to display the fruit of the Spirit (Galatians 5:22–23).</w:t>
      </w:r>
    </w:p>
    <w:p w14:paraId="37CC80C8"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Invite the Holy Spirit to search your relationships and teach you how to love like Jesus.</w:t>
      </w:r>
    </w:p>
    <w:p w14:paraId="3B755A4A"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04C739ED">
          <v:rect id="_x0000_i1955" alt="" style="width:468pt;height:.05pt;mso-width-percent:0;mso-height-percent:0;mso-width-percent:0;mso-height-percent:0" o:hralign="center" o:hrstd="t" o:hr="t" fillcolor="#a0a0a0" stroked="f"/>
        </w:pict>
      </w:r>
    </w:p>
    <w:p w14:paraId="2015965C" w14:textId="77777777" w:rsidR="00607CDF" w:rsidRPr="00607CDF" w:rsidRDefault="00607CDF" w:rsidP="00607CDF">
      <w:pPr>
        <w:spacing w:before="100" w:beforeAutospacing="1" w:after="100" w:afterAutospacing="1" w:line="240" w:lineRule="auto"/>
        <w:jc w:val="center"/>
        <w:rPr>
          <w:rFonts w:eastAsia="Times New Roman" w:cstheme="minorHAnsi"/>
          <w:b/>
          <w:bCs/>
          <w:color w:val="000000"/>
          <w:lang w:eastAsia="en-US"/>
        </w:rPr>
      </w:pPr>
      <w:r w:rsidRPr="00607CDF">
        <w:rPr>
          <w:rFonts w:eastAsia="Times New Roman" w:cstheme="minorHAnsi"/>
          <w:b/>
          <w:bCs/>
          <w:color w:val="000000"/>
          <w:lang w:eastAsia="en-US"/>
        </w:rPr>
        <w:t>Honoring Others</w:t>
      </w:r>
    </w:p>
    <w:p w14:paraId="77361A37"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(Romans 12:10; Philippians 2:3–4)</w:t>
      </w:r>
      <w:r w:rsidRPr="00607CDF">
        <w:rPr>
          <w:rFonts w:eastAsia="Times New Roman" w:cstheme="minorHAnsi"/>
          <w:i/>
          <w:iCs/>
          <w:color w:val="000000"/>
          <w:lang w:eastAsia="en-US"/>
        </w:rPr>
        <w:br/>
        <w:t>To honor is to recognize the image of God in others. It doesn’t depend on agreement, but on obedience.</w:t>
      </w:r>
    </w:p>
    <w:p w14:paraId="7198A52A" w14:textId="77777777" w:rsidR="00607CDF" w:rsidRPr="00607CDF" w:rsidRDefault="00607CDF" w:rsidP="00607CDF">
      <w:pPr>
        <w:numPr>
          <w:ilvl w:val="0"/>
          <w:numId w:val="45"/>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Do you treat others as image-bearers, or as interruptions?</w:t>
      </w:r>
    </w:p>
    <w:p w14:paraId="08053FC3" w14:textId="77777777" w:rsidR="00607CDF" w:rsidRPr="00607CDF" w:rsidRDefault="00607CDF" w:rsidP="00607CDF">
      <w:pPr>
        <w:numPr>
          <w:ilvl w:val="0"/>
          <w:numId w:val="45"/>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Who in your life needs to feel your respect more than your opinion?</w:t>
      </w:r>
    </w:p>
    <w:p w14:paraId="4C6BC6EC" w14:textId="77777777" w:rsidR="00607CDF" w:rsidRPr="00607CDF" w:rsidRDefault="00607CDF" w:rsidP="00607CDF">
      <w:pPr>
        <w:numPr>
          <w:ilvl w:val="0"/>
          <w:numId w:val="45"/>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What would it look like to intentionally affirm the people God has placed around you?</w:t>
      </w:r>
    </w:p>
    <w:p w14:paraId="5DBB3695"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08753D8A">
          <v:rect id="_x0000_i1954" alt="" style="width:468pt;height:.05pt;mso-width-percent:0;mso-height-percent:0;mso-width-percent:0;mso-height-percent:0" o:hralign="center" o:hrstd="t" o:hr="t" fillcolor="#a0a0a0" stroked="f"/>
        </w:pict>
      </w:r>
    </w:p>
    <w:p w14:paraId="7229CCB7" w14:textId="77777777" w:rsidR="00607CDF" w:rsidRPr="00607CDF" w:rsidRDefault="00607CDF" w:rsidP="00607CDF">
      <w:pPr>
        <w:spacing w:before="100" w:beforeAutospacing="1" w:after="100" w:afterAutospacing="1" w:line="240" w:lineRule="auto"/>
        <w:jc w:val="center"/>
        <w:rPr>
          <w:rFonts w:eastAsia="Times New Roman" w:cstheme="minorHAnsi"/>
          <w:b/>
          <w:bCs/>
          <w:color w:val="000000"/>
          <w:lang w:eastAsia="en-US"/>
        </w:rPr>
      </w:pPr>
      <w:r w:rsidRPr="00607CDF">
        <w:rPr>
          <w:rFonts w:eastAsia="Times New Roman" w:cstheme="minorHAnsi"/>
          <w:b/>
          <w:bCs/>
          <w:color w:val="000000"/>
          <w:lang w:eastAsia="en-US"/>
        </w:rPr>
        <w:t>Forgiveness and Reconciliation</w:t>
      </w:r>
    </w:p>
    <w:p w14:paraId="489F7979"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(Colossians 3:12–13; Matthew 18:21–22)</w:t>
      </w:r>
      <w:r w:rsidRPr="00607CDF">
        <w:rPr>
          <w:rFonts w:eastAsia="Times New Roman" w:cstheme="minorHAnsi"/>
          <w:i/>
          <w:iCs/>
          <w:color w:val="000000"/>
          <w:lang w:eastAsia="en-US"/>
        </w:rPr>
        <w:br/>
        <w:t>Forgiveness isn’t optional—it’s the rhythm of grace. Reconciliation begins where pride ends.</w:t>
      </w:r>
    </w:p>
    <w:p w14:paraId="2903ED80" w14:textId="77777777" w:rsidR="00607CDF" w:rsidRPr="00607CDF" w:rsidRDefault="00607CDF" w:rsidP="00607CDF">
      <w:pPr>
        <w:numPr>
          <w:ilvl w:val="0"/>
          <w:numId w:val="46"/>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Who do you need to forgive, even if they never apologize?</w:t>
      </w:r>
    </w:p>
    <w:p w14:paraId="16BB1979" w14:textId="77777777" w:rsidR="00607CDF" w:rsidRPr="00607CDF" w:rsidRDefault="00607CDF" w:rsidP="00607CDF">
      <w:pPr>
        <w:numPr>
          <w:ilvl w:val="0"/>
          <w:numId w:val="46"/>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Have you confused distance with healing?</w:t>
      </w:r>
    </w:p>
    <w:p w14:paraId="22CD05DC" w14:textId="77777777" w:rsidR="00607CDF" w:rsidRPr="00607CDF" w:rsidRDefault="00607CDF" w:rsidP="00607CDF">
      <w:pPr>
        <w:numPr>
          <w:ilvl w:val="0"/>
          <w:numId w:val="46"/>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What steps could you take toward reconciliation, even if the relationship never returns to what it was?</w:t>
      </w:r>
    </w:p>
    <w:p w14:paraId="2E6686AA"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lastRenderedPageBreak/>
      </w:r>
      <w:r w:rsidR="00D46A82" w:rsidRPr="00607CDF">
        <w:rPr>
          <w:rFonts w:eastAsia="Times New Roman" w:cstheme="minorHAnsi"/>
          <w:noProof/>
          <w:color w:val="000000"/>
          <w:lang w:eastAsia="en-US"/>
        </w:rPr>
        <w:pict w14:anchorId="327349AF">
          <v:rect id="_x0000_i1953" alt="" style="width:468pt;height:.05pt;mso-width-percent:0;mso-height-percent:0;mso-width-percent:0;mso-height-percent:0" o:hralign="center" o:hrstd="t" o:hr="t" fillcolor="#a0a0a0" stroked="f"/>
        </w:pict>
      </w:r>
    </w:p>
    <w:p w14:paraId="2E48F503" w14:textId="77777777" w:rsidR="00607CDF" w:rsidRPr="00607CDF" w:rsidRDefault="00607CDF" w:rsidP="00607CDF">
      <w:pPr>
        <w:spacing w:before="100" w:beforeAutospacing="1" w:after="100" w:afterAutospacing="1" w:line="240" w:lineRule="auto"/>
        <w:jc w:val="center"/>
        <w:rPr>
          <w:rFonts w:eastAsia="Times New Roman" w:cstheme="minorHAnsi"/>
          <w:b/>
          <w:bCs/>
          <w:color w:val="000000"/>
          <w:lang w:eastAsia="en-US"/>
        </w:rPr>
      </w:pPr>
      <w:r w:rsidRPr="00607CDF">
        <w:rPr>
          <w:rFonts w:eastAsia="Times New Roman" w:cstheme="minorHAnsi"/>
          <w:b/>
          <w:bCs/>
          <w:color w:val="000000"/>
          <w:lang w:eastAsia="en-US"/>
        </w:rPr>
        <w:t>Boundaries and Health</w:t>
      </w:r>
    </w:p>
    <w:p w14:paraId="3FEC31FB"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(Proverbs 4:23; Mark 1:35–37)</w:t>
      </w:r>
      <w:r w:rsidRPr="00607CDF">
        <w:rPr>
          <w:rFonts w:eastAsia="Times New Roman" w:cstheme="minorHAnsi"/>
          <w:i/>
          <w:iCs/>
          <w:color w:val="000000"/>
          <w:lang w:eastAsia="en-US"/>
        </w:rPr>
        <w:br/>
        <w:t>Boundaries protect love. They keep relationships from becoming codependent or controlling. Jesus loved deeply, yet He often withdrew to pray.</w:t>
      </w:r>
    </w:p>
    <w:p w14:paraId="6346455F" w14:textId="77777777" w:rsidR="00607CDF" w:rsidRPr="00607CDF" w:rsidRDefault="00607CDF" w:rsidP="00607CDF">
      <w:pPr>
        <w:numPr>
          <w:ilvl w:val="0"/>
          <w:numId w:val="47"/>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Where have you confused self-sacrifice with self-neglect?</w:t>
      </w:r>
    </w:p>
    <w:p w14:paraId="19E02987" w14:textId="77777777" w:rsidR="00607CDF" w:rsidRPr="00607CDF" w:rsidRDefault="00607CDF" w:rsidP="00607CDF">
      <w:pPr>
        <w:numPr>
          <w:ilvl w:val="0"/>
          <w:numId w:val="47"/>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Are there relationships that demand more than they invest?</w:t>
      </w:r>
    </w:p>
    <w:p w14:paraId="47A5D59E" w14:textId="77777777" w:rsidR="00607CDF" w:rsidRPr="00607CDF" w:rsidRDefault="00607CDF" w:rsidP="00607CDF">
      <w:pPr>
        <w:numPr>
          <w:ilvl w:val="0"/>
          <w:numId w:val="47"/>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How can you set boundaries that protect both love and peace?</w:t>
      </w:r>
    </w:p>
    <w:p w14:paraId="4000E35E"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57E859D5">
          <v:rect id="_x0000_i1952" alt="" style="width:468pt;height:.05pt;mso-width-percent:0;mso-height-percent:0;mso-width-percent:0;mso-height-percent:0" o:hralign="center" o:hrstd="t" o:hr="t" fillcolor="#a0a0a0" stroked="f"/>
        </w:pict>
      </w:r>
    </w:p>
    <w:p w14:paraId="7D1F663C" w14:textId="77777777" w:rsidR="00607CDF" w:rsidRPr="00607CDF" w:rsidRDefault="00607CDF" w:rsidP="00607CDF">
      <w:pPr>
        <w:spacing w:before="100" w:beforeAutospacing="1" w:after="100" w:afterAutospacing="1" w:line="240" w:lineRule="auto"/>
        <w:jc w:val="center"/>
        <w:rPr>
          <w:rFonts w:eastAsia="Times New Roman" w:cstheme="minorHAnsi"/>
          <w:b/>
          <w:bCs/>
          <w:color w:val="000000"/>
          <w:lang w:eastAsia="en-US"/>
        </w:rPr>
      </w:pPr>
      <w:r w:rsidRPr="00607CDF">
        <w:rPr>
          <w:rFonts w:eastAsia="Times New Roman" w:cstheme="minorHAnsi"/>
          <w:b/>
          <w:bCs/>
          <w:color w:val="000000"/>
          <w:lang w:eastAsia="en-US"/>
        </w:rPr>
        <w:t>Community and Vulnerability</w:t>
      </w:r>
    </w:p>
    <w:p w14:paraId="38A20AE0"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(Acts 2:42–47; James 5:16)</w:t>
      </w:r>
      <w:r w:rsidRPr="00607CDF">
        <w:rPr>
          <w:rFonts w:eastAsia="Times New Roman" w:cstheme="minorHAnsi"/>
          <w:i/>
          <w:iCs/>
          <w:color w:val="000000"/>
          <w:lang w:eastAsia="en-US"/>
        </w:rPr>
        <w:br/>
        <w:t>Community is God’s design for growth. Isolation may feel safer, but it starves the soul. Vulnerability invites healing.</w:t>
      </w:r>
    </w:p>
    <w:p w14:paraId="3B880F9D" w14:textId="77777777" w:rsidR="00607CDF" w:rsidRPr="00607CDF" w:rsidRDefault="00607CDF" w:rsidP="00607CDF">
      <w:pPr>
        <w:numPr>
          <w:ilvl w:val="0"/>
          <w:numId w:val="48"/>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Do you allow others to know your struggles, or do you only share victories?</w:t>
      </w:r>
    </w:p>
    <w:p w14:paraId="6DCBC483" w14:textId="77777777" w:rsidR="00607CDF" w:rsidRPr="00607CDF" w:rsidRDefault="00607CDF" w:rsidP="00607CDF">
      <w:pPr>
        <w:numPr>
          <w:ilvl w:val="0"/>
          <w:numId w:val="48"/>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How can you intentionally build or rebuild healthy, life-giving friendships?</w:t>
      </w:r>
    </w:p>
    <w:p w14:paraId="3D3EC48F" w14:textId="77777777" w:rsidR="00607CDF" w:rsidRPr="00607CDF" w:rsidRDefault="00607CDF" w:rsidP="00607CDF">
      <w:pPr>
        <w:numPr>
          <w:ilvl w:val="0"/>
          <w:numId w:val="48"/>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What might change if you viewed community as a spiritual discipline rather than an optional comfort?</w:t>
      </w:r>
    </w:p>
    <w:p w14:paraId="2C077C3D"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r>
      <w:r w:rsidR="00D46A82" w:rsidRPr="00607CDF">
        <w:rPr>
          <w:rFonts w:eastAsia="Times New Roman" w:cstheme="minorHAnsi"/>
          <w:noProof/>
          <w:color w:val="000000"/>
          <w:lang w:eastAsia="en-US"/>
        </w:rPr>
        <w:pict w14:anchorId="1E10FC8D">
          <v:rect id="_x0000_i1951" alt="" style="width:468pt;height:.05pt;mso-width-percent:0;mso-height-percent:0;mso-width-percent:0;mso-height-percent:0" o:hralign="center" o:hrstd="t" o:hr="t" fillcolor="#a0a0a0" stroked="f"/>
        </w:pict>
      </w:r>
    </w:p>
    <w:p w14:paraId="36360548" w14:textId="77777777" w:rsidR="00607CDF" w:rsidRPr="00607CDF" w:rsidRDefault="00607CDF" w:rsidP="00607CDF">
      <w:pPr>
        <w:spacing w:before="100" w:beforeAutospacing="1" w:after="100" w:afterAutospacing="1" w:line="240" w:lineRule="auto"/>
        <w:jc w:val="center"/>
        <w:rPr>
          <w:rFonts w:eastAsia="Times New Roman" w:cstheme="minorHAnsi"/>
          <w:b/>
          <w:bCs/>
          <w:color w:val="000000"/>
          <w:lang w:eastAsia="en-US"/>
        </w:rPr>
      </w:pPr>
      <w:r w:rsidRPr="00607CDF">
        <w:rPr>
          <w:rFonts w:eastAsia="Times New Roman" w:cstheme="minorHAnsi"/>
          <w:b/>
          <w:bCs/>
          <w:color w:val="000000"/>
          <w:lang w:eastAsia="en-US"/>
        </w:rPr>
        <w:t>Unity and Grace</w:t>
      </w:r>
    </w:p>
    <w:p w14:paraId="51755BD2" w14:textId="77777777" w:rsidR="00607CDF" w:rsidRPr="00607CDF" w:rsidRDefault="00607CDF" w:rsidP="00607CDF">
      <w:pPr>
        <w:spacing w:before="100" w:beforeAutospacing="1" w:after="100" w:afterAutospacing="1" w:line="240" w:lineRule="auto"/>
        <w:jc w:val="center"/>
        <w:rPr>
          <w:rFonts w:eastAsia="Times New Roman" w:cstheme="minorHAnsi"/>
          <w:i/>
          <w:iCs/>
          <w:color w:val="000000"/>
          <w:lang w:eastAsia="en-US"/>
        </w:rPr>
      </w:pPr>
      <w:r w:rsidRPr="00607CDF">
        <w:rPr>
          <w:rFonts w:eastAsia="Times New Roman" w:cstheme="minorHAnsi"/>
          <w:i/>
          <w:iCs/>
          <w:color w:val="000000"/>
          <w:lang w:eastAsia="en-US"/>
        </w:rPr>
        <w:t>(John 17:20–23; Ephesians 4:1–6)</w:t>
      </w:r>
      <w:r w:rsidRPr="00607CDF">
        <w:rPr>
          <w:rFonts w:eastAsia="Times New Roman" w:cstheme="minorHAnsi"/>
          <w:i/>
          <w:iCs/>
          <w:color w:val="000000"/>
          <w:lang w:eastAsia="en-US"/>
        </w:rPr>
        <w:br/>
        <w:t>Unity doesn’t mean uniformity—it means mutual submission under the same Spirit. The Church displays the gospel when we love across differences.</w:t>
      </w:r>
    </w:p>
    <w:p w14:paraId="1E5057C4" w14:textId="77777777" w:rsidR="00607CDF" w:rsidRPr="00607CDF" w:rsidRDefault="00607CDF" w:rsidP="00607CDF">
      <w:pPr>
        <w:numPr>
          <w:ilvl w:val="0"/>
          <w:numId w:val="49"/>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Do you approach disagreement with humility or with the need to be right?</w:t>
      </w:r>
    </w:p>
    <w:p w14:paraId="0B43B0D4" w14:textId="77777777" w:rsidR="00607CDF" w:rsidRPr="00607CDF" w:rsidRDefault="00607CDF" w:rsidP="00607CDF">
      <w:pPr>
        <w:numPr>
          <w:ilvl w:val="0"/>
          <w:numId w:val="49"/>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What could it look like to be a peacemaker in your church or workplace?</w:t>
      </w:r>
    </w:p>
    <w:p w14:paraId="3EE37874" w14:textId="31BF8CAD" w:rsidR="00607CDF" w:rsidRDefault="00607CDF" w:rsidP="00607CDF">
      <w:pPr>
        <w:numPr>
          <w:ilvl w:val="0"/>
          <w:numId w:val="49"/>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How might the Spirit be calling you to pursue unity over preference?</w:t>
      </w:r>
    </w:p>
    <w:p w14:paraId="1C84889D" w14:textId="03E09346" w:rsidR="00607CDF" w:rsidRDefault="00594C24" w:rsidP="00594C24">
      <w:pPr>
        <w:spacing w:before="100" w:beforeAutospacing="1" w:after="100" w:afterAutospacing="1" w:line="240" w:lineRule="auto"/>
        <w:jc w:val="center"/>
        <w:rPr>
          <w:rFonts w:eastAsia="Times New Roman" w:cstheme="minorHAnsi"/>
          <w:color w:val="000000"/>
          <w:lang w:eastAsia="en-US"/>
        </w:rPr>
      </w:pPr>
      <w:r w:rsidRPr="00607CDF">
        <w:rPr>
          <w:rFonts w:eastAsia="Times New Roman" w:cstheme="minorHAnsi"/>
          <w:noProof/>
          <w:color w:val="000000"/>
          <w:lang w:eastAsia="en-US"/>
        </w:rPr>
      </w:r>
      <w:r w:rsidR="00594C24" w:rsidRPr="00607CDF">
        <w:rPr>
          <w:rFonts w:eastAsia="Times New Roman" w:cstheme="minorHAnsi"/>
          <w:noProof/>
          <w:color w:val="000000"/>
          <w:lang w:eastAsia="en-US"/>
        </w:rPr>
        <w:pict w14:anchorId="4FB4792F">
          <v:rect id="_x0000_i2025" alt="" style="width:468pt;height:.05pt;mso-width-percent:0;mso-height-percent:0;mso-width-percent:0;mso-height-percent:0" o:hralign="center" o:hrstd="t" o:hr="t" fillcolor="#a0a0a0" stroked="f"/>
        </w:pict>
      </w:r>
      <w:r w:rsidRPr="00594C24">
        <w:rPr>
          <w:rFonts w:eastAsia="Times New Roman" w:cstheme="minorHAnsi"/>
          <w:i/>
          <w:iCs/>
          <w:color w:val="000000"/>
          <w:lang w:eastAsia="en-US"/>
        </w:rPr>
        <w:t>After reflecting, invite the Spirit to show you one relationship or pattern that needs repentance, and one that needs intentional restoration or nurture.</w:t>
      </w:r>
    </w:p>
    <w:p w14:paraId="4FB4DAF4" w14:textId="77777777" w:rsidR="00594C24" w:rsidRDefault="00594C24">
      <w:pPr>
        <w:rPr>
          <w:rFonts w:eastAsia="Times New Roman" w:cstheme="minorHAnsi"/>
          <w:color w:val="000000"/>
          <w:lang w:eastAsia="en-US"/>
        </w:rPr>
      </w:pPr>
    </w:p>
    <w:p w14:paraId="101C3F3E" w14:textId="77777777" w:rsidR="00594C24" w:rsidRDefault="00594C24">
      <w:pPr>
        <w:rPr>
          <w:rFonts w:eastAsia="Times New Roman" w:cstheme="minorHAnsi"/>
          <w:color w:val="000000"/>
          <w:lang w:eastAsia="en-US"/>
        </w:rPr>
      </w:pPr>
    </w:p>
    <w:p w14:paraId="358BA466" w14:textId="77777777" w:rsidR="00594C24" w:rsidRDefault="00594C24">
      <w:pPr>
        <w:rPr>
          <w:rFonts w:eastAsia="Times New Roman" w:cstheme="minorHAnsi"/>
          <w:color w:val="000000"/>
          <w:lang w:eastAsia="en-US"/>
        </w:rPr>
      </w:pPr>
    </w:p>
    <w:p w14:paraId="3790BFE6"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lastRenderedPageBreak/>
      </w:r>
      <w:r w:rsidR="00D46A82" w:rsidRPr="00607CDF">
        <w:rPr>
          <w:rFonts w:eastAsia="Times New Roman" w:cstheme="minorHAnsi"/>
          <w:noProof/>
          <w:color w:val="000000"/>
          <w:lang w:eastAsia="en-US"/>
        </w:rPr>
        <w:pict w14:anchorId="1C8A5869">
          <v:rect id="_x0000_i1950" alt="" style="width:468pt;height:.05pt;mso-width-percent:0;mso-height-percent:0;mso-width-percent:0;mso-height-percent:0" o:hralign="center" o:hrstd="t" o:hr="t" fillcolor="#a0a0a0" stroked="f"/>
        </w:pict>
      </w:r>
    </w:p>
    <w:p w14:paraId="471EB884" w14:textId="77777777" w:rsidR="00607CDF" w:rsidRPr="00607CDF" w:rsidRDefault="00607CDF" w:rsidP="00607CDF">
      <w:pPr>
        <w:spacing w:before="100" w:beforeAutospacing="1" w:after="100" w:afterAutospacing="1" w:line="240" w:lineRule="auto"/>
        <w:rPr>
          <w:rFonts w:eastAsia="Times New Roman" w:cstheme="minorHAnsi"/>
          <w:b/>
          <w:bCs/>
          <w:color w:val="000000"/>
          <w:lang w:eastAsia="en-US"/>
        </w:rPr>
      </w:pPr>
      <w:r w:rsidRPr="00607CDF">
        <w:rPr>
          <w:rFonts w:eastAsia="Times New Roman" w:cstheme="minorHAnsi"/>
          <w:b/>
          <w:bCs/>
          <w:color w:val="000000"/>
          <w:lang w:eastAsia="en-US"/>
        </w:rPr>
        <w:t>Walking It Out with God – Relational Health SMART Goal Guide</w:t>
      </w:r>
    </w:p>
    <w:p w14:paraId="00997141"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Before writing, pause and pray:</w:t>
      </w:r>
    </w:p>
    <w:p w14:paraId="199A812A"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i/>
          <w:iCs/>
          <w:color w:val="000000"/>
          <w:lang w:eastAsia="en-US"/>
        </w:rPr>
        <w:t>“Lord Jesus, teach me to love as You love. Help me to see people the way You see them.”</w:t>
      </w:r>
    </w:p>
    <w:p w14:paraId="5759E4BA"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Write </w:t>
      </w:r>
      <w:r w:rsidRPr="00607CDF">
        <w:rPr>
          <w:rFonts w:eastAsia="Times New Roman" w:cstheme="minorHAnsi"/>
          <w:b/>
          <w:bCs/>
          <w:color w:val="000000"/>
          <w:lang w:eastAsia="en-US"/>
        </w:rPr>
        <w:t>two goals:</w:t>
      </w:r>
    </w:p>
    <w:p w14:paraId="2EA888F4" w14:textId="77777777" w:rsidR="00607CDF" w:rsidRPr="00607CDF" w:rsidRDefault="00607CDF" w:rsidP="00607CDF">
      <w:pPr>
        <w:numPr>
          <w:ilvl w:val="0"/>
          <w:numId w:val="50"/>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One that reflects </w:t>
      </w:r>
      <w:r w:rsidRPr="00607CDF">
        <w:rPr>
          <w:rFonts w:eastAsia="Times New Roman" w:cstheme="minorHAnsi"/>
          <w:b/>
          <w:bCs/>
          <w:color w:val="000000"/>
          <w:lang w:eastAsia="en-US"/>
        </w:rPr>
        <w:t>repentance</w:t>
      </w:r>
      <w:r w:rsidRPr="00607CDF">
        <w:rPr>
          <w:rFonts w:eastAsia="Times New Roman" w:cstheme="minorHAnsi"/>
          <w:color w:val="000000"/>
          <w:lang w:eastAsia="en-US"/>
        </w:rPr>
        <w:t> — something to release, forgive, or restore.</w:t>
      </w:r>
    </w:p>
    <w:p w14:paraId="129ABE7A" w14:textId="77777777" w:rsidR="00607CDF" w:rsidRPr="00607CDF" w:rsidRDefault="00607CDF" w:rsidP="00607CDF">
      <w:pPr>
        <w:numPr>
          <w:ilvl w:val="0"/>
          <w:numId w:val="50"/>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One that reflects </w:t>
      </w:r>
      <w:r w:rsidRPr="00607CDF">
        <w:rPr>
          <w:rFonts w:eastAsia="Times New Roman" w:cstheme="minorHAnsi"/>
          <w:b/>
          <w:bCs/>
          <w:color w:val="000000"/>
          <w:lang w:eastAsia="en-US"/>
        </w:rPr>
        <w:t>obedience</w:t>
      </w:r>
      <w:r w:rsidRPr="00607CDF">
        <w:rPr>
          <w:rFonts w:eastAsia="Times New Roman" w:cstheme="minorHAnsi"/>
          <w:color w:val="000000"/>
          <w:lang w:eastAsia="en-US"/>
        </w:rPr>
        <w:t> — something to initiate, build, or nurture through grace.</w:t>
      </w:r>
    </w:p>
    <w:p w14:paraId="558A0CE2"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Identify the Focus</w:t>
      </w:r>
    </w:p>
    <w:p w14:paraId="2C1D2DA4" w14:textId="77777777" w:rsidR="00607CDF" w:rsidRPr="00607CDF" w:rsidRDefault="00607CDF" w:rsidP="00607CDF">
      <w:pPr>
        <w:numPr>
          <w:ilvl w:val="0"/>
          <w:numId w:val="51"/>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What relationship or pattern has God highlighted for renewal?</w:t>
      </w:r>
    </w:p>
    <w:p w14:paraId="766CC9DC" w14:textId="77777777" w:rsidR="00607CDF" w:rsidRPr="00607CDF" w:rsidRDefault="00607CDF" w:rsidP="00607CDF">
      <w:pPr>
        <w:numPr>
          <w:ilvl w:val="0"/>
          <w:numId w:val="51"/>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What step could reflect humility and obedience to His Spirit?</w:t>
      </w:r>
    </w:p>
    <w:p w14:paraId="46890298"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Define the Goals (SMART Framework)</w:t>
      </w:r>
    </w:p>
    <w:p w14:paraId="11355CDC" w14:textId="77777777" w:rsidR="00607CDF" w:rsidRPr="00607CDF" w:rsidRDefault="00607CDF" w:rsidP="00607CDF">
      <w:pPr>
        <w:numPr>
          <w:ilvl w:val="0"/>
          <w:numId w:val="52"/>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Specific:</w:t>
      </w:r>
      <w:r w:rsidRPr="00607CDF">
        <w:rPr>
          <w:rFonts w:eastAsia="Times New Roman" w:cstheme="minorHAnsi"/>
          <w:color w:val="000000"/>
          <w:lang w:eastAsia="en-US"/>
        </w:rPr>
        <w:t> What will I do or say?</w:t>
      </w:r>
    </w:p>
    <w:p w14:paraId="47381D04" w14:textId="77777777" w:rsidR="00607CDF" w:rsidRPr="00607CDF" w:rsidRDefault="00607CDF" w:rsidP="00607CDF">
      <w:pPr>
        <w:numPr>
          <w:ilvl w:val="0"/>
          <w:numId w:val="52"/>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Measurable:</w:t>
      </w:r>
      <w:r w:rsidRPr="00607CDF">
        <w:rPr>
          <w:rFonts w:eastAsia="Times New Roman" w:cstheme="minorHAnsi"/>
          <w:color w:val="000000"/>
          <w:lang w:eastAsia="en-US"/>
        </w:rPr>
        <w:t> How will I know reconciliation or growth is taking place?</w:t>
      </w:r>
    </w:p>
    <w:p w14:paraId="4EBE0C07" w14:textId="77777777" w:rsidR="00607CDF" w:rsidRPr="00607CDF" w:rsidRDefault="00607CDF" w:rsidP="00607CDF">
      <w:pPr>
        <w:numPr>
          <w:ilvl w:val="0"/>
          <w:numId w:val="52"/>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Achievable:</w:t>
      </w:r>
      <w:r w:rsidRPr="00607CDF">
        <w:rPr>
          <w:rFonts w:eastAsia="Times New Roman" w:cstheme="minorHAnsi"/>
          <w:color w:val="000000"/>
          <w:lang w:eastAsia="en-US"/>
        </w:rPr>
        <w:t> Is this step realistic and Spirit-led?</w:t>
      </w:r>
    </w:p>
    <w:p w14:paraId="6BE03FC2" w14:textId="77777777" w:rsidR="00607CDF" w:rsidRPr="00607CDF" w:rsidRDefault="00607CDF" w:rsidP="00607CDF">
      <w:pPr>
        <w:numPr>
          <w:ilvl w:val="0"/>
          <w:numId w:val="52"/>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Realistic:</w:t>
      </w:r>
      <w:r w:rsidRPr="00607CDF">
        <w:rPr>
          <w:rFonts w:eastAsia="Times New Roman" w:cstheme="minorHAnsi"/>
          <w:color w:val="000000"/>
          <w:lang w:eastAsia="en-US"/>
        </w:rPr>
        <w:t> Does this align with love, not manipulation?</w:t>
      </w:r>
    </w:p>
    <w:p w14:paraId="14FADFCE" w14:textId="77777777" w:rsidR="00607CDF" w:rsidRPr="00607CDF" w:rsidRDefault="00607CDF" w:rsidP="00607CDF">
      <w:pPr>
        <w:numPr>
          <w:ilvl w:val="0"/>
          <w:numId w:val="52"/>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Time-bound:</w:t>
      </w:r>
      <w:r w:rsidRPr="00607CDF">
        <w:rPr>
          <w:rFonts w:eastAsia="Times New Roman" w:cstheme="minorHAnsi"/>
          <w:color w:val="000000"/>
          <w:lang w:eastAsia="en-US"/>
        </w:rPr>
        <w:t> When will I take the step, and when will I revisit progress?</w:t>
      </w:r>
    </w:p>
    <w:p w14:paraId="77688BB8"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i/>
          <w:iCs/>
          <w:color w:val="000000"/>
          <w:lang w:eastAsia="en-US"/>
        </w:rPr>
        <w:t>Example:</w:t>
      </w:r>
    </w:p>
    <w:p w14:paraId="00C5004B" w14:textId="77777777" w:rsidR="00607CDF" w:rsidRPr="00607CDF" w:rsidRDefault="00607CDF" w:rsidP="00607CDF">
      <w:pPr>
        <w:numPr>
          <w:ilvl w:val="0"/>
          <w:numId w:val="53"/>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Repentance Goal:</w:t>
      </w:r>
      <w:r w:rsidRPr="00607CDF">
        <w:rPr>
          <w:rFonts w:eastAsia="Times New Roman" w:cstheme="minorHAnsi"/>
          <w:color w:val="000000"/>
          <w:lang w:eastAsia="en-US"/>
        </w:rPr>
        <w:t> “I will write a letter or message of forgiveness to a person I’ve held resentment toward.”</w:t>
      </w:r>
    </w:p>
    <w:p w14:paraId="20A8E6D5" w14:textId="77777777" w:rsidR="00607CDF" w:rsidRPr="00607CDF" w:rsidRDefault="00607CDF" w:rsidP="00607CDF">
      <w:pPr>
        <w:numPr>
          <w:ilvl w:val="0"/>
          <w:numId w:val="53"/>
        </w:num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Obedience Goal:</w:t>
      </w:r>
      <w:r w:rsidRPr="00607CDF">
        <w:rPr>
          <w:rFonts w:eastAsia="Times New Roman" w:cstheme="minorHAnsi"/>
          <w:color w:val="000000"/>
          <w:lang w:eastAsia="en-US"/>
        </w:rPr>
        <w:t> “I will intentionally reach out to a friend or team member once a week to encourage and pray with them.”</w:t>
      </w:r>
    </w:p>
    <w:p w14:paraId="0AAC4BF4"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Invite Accountability</w:t>
      </w:r>
      <w:r w:rsidRPr="00607CDF">
        <w:rPr>
          <w:rFonts w:eastAsia="Times New Roman" w:cstheme="minorHAnsi"/>
          <w:color w:val="000000"/>
          <w:lang w:eastAsia="en-US"/>
        </w:rPr>
        <w:br/>
        <w:t>Who can you process relational challenges with—someone who models grace and truth?</w:t>
      </w:r>
    </w:p>
    <w:p w14:paraId="0EEA9511"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Celebrate Obedience</w:t>
      </w:r>
      <w:r w:rsidRPr="00607CDF">
        <w:rPr>
          <w:rFonts w:eastAsia="Times New Roman" w:cstheme="minorHAnsi"/>
          <w:color w:val="000000"/>
          <w:lang w:eastAsia="en-US"/>
        </w:rPr>
        <w:br/>
        <w:t>Notice the fruit of humility, peace, and restored connection.</w:t>
      </w:r>
      <w:r w:rsidRPr="00607CDF">
        <w:rPr>
          <w:rFonts w:eastAsia="Times New Roman" w:cstheme="minorHAnsi"/>
          <w:color w:val="000000"/>
          <w:lang w:eastAsia="en-US"/>
        </w:rPr>
        <w:br/>
        <w:t>Thank God for every step of healing, no matter how small.</w:t>
      </w:r>
    </w:p>
    <w:p w14:paraId="58655898"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Prayer of Commitment</w:t>
      </w:r>
    </w:p>
    <w:p w14:paraId="4304B63E"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i/>
          <w:iCs/>
          <w:color w:val="000000"/>
          <w:lang w:eastAsia="en-US"/>
        </w:rPr>
        <w:t>Lord, teach me to love well.</w:t>
      </w:r>
      <w:r w:rsidRPr="00607CDF">
        <w:rPr>
          <w:rFonts w:eastAsia="Times New Roman" w:cstheme="minorHAnsi"/>
          <w:i/>
          <w:iCs/>
          <w:color w:val="000000"/>
          <w:lang w:eastAsia="en-US"/>
        </w:rPr>
        <w:br/>
        <w:t>Heal the places in me that make love difficult.</w:t>
      </w:r>
      <w:r w:rsidRPr="00607CDF">
        <w:rPr>
          <w:rFonts w:eastAsia="Times New Roman" w:cstheme="minorHAnsi"/>
          <w:i/>
          <w:iCs/>
          <w:color w:val="000000"/>
          <w:lang w:eastAsia="en-US"/>
        </w:rPr>
        <w:br/>
        <w:t>Fill me with patience, compassion, and grace for others.</w:t>
      </w:r>
      <w:r w:rsidRPr="00607CDF">
        <w:rPr>
          <w:rFonts w:eastAsia="Times New Roman" w:cstheme="minorHAnsi"/>
          <w:i/>
          <w:iCs/>
          <w:color w:val="000000"/>
          <w:lang w:eastAsia="en-US"/>
        </w:rPr>
        <w:br/>
        <w:t>Let every relationship in my life reflect Your mercy and truth. Amen.</w:t>
      </w:r>
    </w:p>
    <w:p w14:paraId="26D043CA" w14:textId="77777777" w:rsidR="00607CDF" w:rsidRPr="00607CDF" w:rsidRDefault="00D46A82"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noProof/>
          <w:color w:val="000000"/>
          <w:lang w:eastAsia="en-US"/>
        </w:rPr>
        <w:lastRenderedPageBreak/>
      </w:r>
      <w:r w:rsidR="00D46A82" w:rsidRPr="00607CDF">
        <w:rPr>
          <w:rFonts w:eastAsia="Times New Roman" w:cstheme="minorHAnsi"/>
          <w:noProof/>
          <w:color w:val="000000"/>
          <w:lang w:eastAsia="en-US"/>
        </w:rPr>
        <w:pict w14:anchorId="3EAF58B5">
          <v:rect id="_x0000_i1949" alt="" style="width:468pt;height:.05pt;mso-width-percent:0;mso-height-percent:0;mso-width-percent:0;mso-height-percent:0" o:hralign="center" o:hrstd="t" o:hr="t" fillcolor="#a0a0a0" stroked="f"/>
        </w:pict>
      </w:r>
    </w:p>
    <w:p w14:paraId="1EC55901" w14:textId="77777777" w:rsidR="00607CDF" w:rsidRPr="00607CDF" w:rsidRDefault="00607CDF" w:rsidP="00607CDF">
      <w:pPr>
        <w:spacing w:before="100" w:beforeAutospacing="1" w:after="100" w:afterAutospacing="1" w:line="240" w:lineRule="auto"/>
        <w:rPr>
          <w:rFonts w:eastAsia="Times New Roman" w:cstheme="minorHAnsi"/>
          <w:b/>
          <w:bCs/>
          <w:color w:val="000000"/>
          <w:lang w:eastAsia="en-US"/>
        </w:rPr>
      </w:pPr>
      <w:r w:rsidRPr="00607CDF">
        <w:rPr>
          <w:rFonts w:eastAsia="Times New Roman" w:cstheme="minorHAnsi"/>
          <w:b/>
          <w:bCs/>
          <w:color w:val="000000"/>
          <w:lang w:eastAsia="en-US"/>
        </w:rPr>
        <w:t>Personal Reflection and Rating</w:t>
      </w:r>
    </w:p>
    <w:p w14:paraId="13F42CD2"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color w:val="000000"/>
          <w:lang w:eastAsia="en-US"/>
        </w:rPr>
        <w:t>Take a quiet moment before the Lord.</w:t>
      </w:r>
      <w:r w:rsidRPr="00607CDF">
        <w:rPr>
          <w:rFonts w:eastAsia="Times New Roman" w:cstheme="minorHAnsi"/>
          <w:color w:val="000000"/>
          <w:lang w:eastAsia="en-US"/>
        </w:rPr>
        <w:br/>
        <w:t>Rate your current health in this area, not for judgment but for awareness.</w:t>
      </w:r>
      <w:r w:rsidRPr="00607CDF">
        <w:rPr>
          <w:rFonts w:eastAsia="Times New Roman" w:cstheme="minorHAnsi"/>
          <w:color w:val="000000"/>
          <w:lang w:eastAsia="en-US"/>
        </w:rPr>
        <w:br/>
        <w:t>Use these numbers to measure your growth when you revisit this guide later.</w:t>
      </w:r>
    </w:p>
    <w:p w14:paraId="19682346"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1–3:</w:t>
      </w:r>
      <w:r w:rsidRPr="00607CDF">
        <w:rPr>
          <w:rFonts w:eastAsia="Times New Roman" w:cstheme="minorHAnsi"/>
          <w:color w:val="000000"/>
          <w:lang w:eastAsia="en-US"/>
        </w:rPr>
        <w:t> This area needs intentional renewal.</w:t>
      </w:r>
      <w:r w:rsidRPr="00607CDF">
        <w:rPr>
          <w:rFonts w:eastAsia="Times New Roman" w:cstheme="minorHAnsi"/>
          <w:color w:val="000000"/>
          <w:lang w:eastAsia="en-US"/>
        </w:rPr>
        <w:br/>
      </w:r>
      <w:r w:rsidRPr="00607CDF">
        <w:rPr>
          <w:rFonts w:eastAsia="Times New Roman" w:cstheme="minorHAnsi"/>
          <w:b/>
          <w:bCs/>
          <w:color w:val="000000"/>
          <w:lang w:eastAsia="en-US"/>
        </w:rPr>
        <w:t>4–6:</w:t>
      </w:r>
      <w:r w:rsidRPr="00607CDF">
        <w:rPr>
          <w:rFonts w:eastAsia="Times New Roman" w:cstheme="minorHAnsi"/>
          <w:color w:val="000000"/>
          <w:lang w:eastAsia="en-US"/>
        </w:rPr>
        <w:t> Growth has begun, but consistency is needed.</w:t>
      </w:r>
      <w:r w:rsidRPr="00607CDF">
        <w:rPr>
          <w:rFonts w:eastAsia="Times New Roman" w:cstheme="minorHAnsi"/>
          <w:color w:val="000000"/>
          <w:lang w:eastAsia="en-US"/>
        </w:rPr>
        <w:br/>
      </w:r>
      <w:r w:rsidRPr="00607CDF">
        <w:rPr>
          <w:rFonts w:eastAsia="Times New Roman" w:cstheme="minorHAnsi"/>
          <w:b/>
          <w:bCs/>
          <w:color w:val="000000"/>
          <w:lang w:eastAsia="en-US"/>
        </w:rPr>
        <w:t>7–9:</w:t>
      </w:r>
      <w:r w:rsidRPr="00607CDF">
        <w:rPr>
          <w:rFonts w:eastAsia="Times New Roman" w:cstheme="minorHAnsi"/>
          <w:color w:val="000000"/>
          <w:lang w:eastAsia="en-US"/>
        </w:rPr>
        <w:t> This area is healthy and bearing fruit.</w:t>
      </w:r>
      <w:r w:rsidRPr="00607CDF">
        <w:rPr>
          <w:rFonts w:eastAsia="Times New Roman" w:cstheme="minorHAnsi"/>
          <w:color w:val="000000"/>
          <w:lang w:eastAsia="en-US"/>
        </w:rPr>
        <w:br/>
      </w:r>
      <w:r w:rsidRPr="00607CDF">
        <w:rPr>
          <w:rFonts w:eastAsia="Times New Roman" w:cstheme="minorHAnsi"/>
          <w:b/>
          <w:bCs/>
          <w:color w:val="000000"/>
          <w:lang w:eastAsia="en-US"/>
        </w:rPr>
        <w:t>10:</w:t>
      </w:r>
      <w:r w:rsidRPr="00607CDF">
        <w:rPr>
          <w:rFonts w:eastAsia="Times New Roman" w:cstheme="minorHAnsi"/>
          <w:color w:val="000000"/>
          <w:lang w:eastAsia="en-US"/>
        </w:rPr>
        <w:t> This area is flourishing in grace.</w:t>
      </w:r>
    </w:p>
    <w:p w14:paraId="4B1DE3A2" w14:textId="77777777" w:rsidR="00607CDF" w:rsidRPr="00607CDF" w:rsidRDefault="00607CDF" w:rsidP="00607CDF">
      <w:pPr>
        <w:spacing w:before="100" w:beforeAutospacing="1" w:after="100" w:afterAutospacing="1" w:line="240" w:lineRule="auto"/>
        <w:rPr>
          <w:rFonts w:eastAsia="Times New Roman" w:cstheme="minorHAnsi"/>
          <w:color w:val="000000"/>
          <w:lang w:eastAsia="en-US"/>
        </w:rPr>
      </w:pPr>
      <w:r w:rsidRPr="00607CDF">
        <w:rPr>
          <w:rFonts w:eastAsia="Times New Roman" w:cstheme="minorHAnsi"/>
          <w:b/>
          <w:bCs/>
          <w:color w:val="000000"/>
          <w:lang w:eastAsia="en-US"/>
        </w:rPr>
        <w:t>My Current Rating:</w:t>
      </w:r>
      <w:r w:rsidRPr="00607CDF">
        <w:rPr>
          <w:rFonts w:eastAsia="Times New Roman" w:cstheme="minorHAnsi"/>
          <w:color w:val="000000"/>
          <w:lang w:eastAsia="en-US"/>
        </w:rPr>
        <w:t> _______</w:t>
      </w:r>
      <w:r w:rsidRPr="00607CDF">
        <w:rPr>
          <w:rFonts w:eastAsia="Times New Roman" w:cstheme="minorHAnsi"/>
          <w:color w:val="000000"/>
          <w:lang w:eastAsia="en-US"/>
        </w:rPr>
        <w:br/>
      </w:r>
      <w:r w:rsidRPr="00607CDF">
        <w:rPr>
          <w:rFonts w:eastAsia="Times New Roman" w:cstheme="minorHAnsi"/>
          <w:b/>
          <w:bCs/>
          <w:color w:val="000000"/>
          <w:lang w:eastAsia="en-US"/>
        </w:rPr>
        <w:t>One Sentence Reflection:</w:t>
      </w:r>
      <w:r w:rsidRPr="00607CDF">
        <w:rPr>
          <w:rFonts w:eastAsia="Times New Roman" w:cstheme="minorHAnsi"/>
          <w:color w:val="000000"/>
          <w:lang w:eastAsia="en-US"/>
        </w:rPr>
        <w:t> ___________________________________________</w:t>
      </w:r>
      <w:r w:rsidRPr="00607CDF">
        <w:rPr>
          <w:rFonts w:eastAsia="Times New Roman" w:cstheme="minorHAnsi"/>
          <w:color w:val="000000"/>
          <w:lang w:eastAsia="en-US"/>
        </w:rPr>
        <w:br/>
      </w:r>
      <w:r w:rsidRPr="00607CDF">
        <w:rPr>
          <w:rFonts w:eastAsia="Times New Roman" w:cstheme="minorHAnsi"/>
          <w:b/>
          <w:bCs/>
          <w:color w:val="000000"/>
          <w:lang w:eastAsia="en-US"/>
        </w:rPr>
        <w:t>Next Review Date:</w:t>
      </w:r>
      <w:r w:rsidRPr="00607CDF">
        <w:rPr>
          <w:rFonts w:eastAsia="Times New Roman" w:cstheme="minorHAnsi"/>
          <w:color w:val="000000"/>
          <w:lang w:eastAsia="en-US"/>
        </w:rPr>
        <w:t> ______________________</w:t>
      </w:r>
    </w:p>
    <w:p w14:paraId="3998AFD7" w14:textId="77777777" w:rsidR="00745A9B" w:rsidRDefault="00745A9B" w:rsidP="00607CDF">
      <w:pPr>
        <w:spacing w:before="100" w:beforeAutospacing="1" w:after="100" w:afterAutospacing="1" w:line="240" w:lineRule="auto"/>
        <w:rPr>
          <w:rFonts w:cstheme="minorHAnsi"/>
        </w:rPr>
      </w:pPr>
    </w:p>
    <w:p w14:paraId="0B098041" w14:textId="77777777" w:rsidR="00BC5900" w:rsidRDefault="00BC5900">
      <w:pPr>
        <w:rPr>
          <w:rFonts w:asciiTheme="majorHAnsi" w:eastAsiaTheme="majorEastAsia" w:hAnsiTheme="majorHAnsi" w:cstheme="majorBidi"/>
          <w:b/>
          <w:bCs/>
          <w:color w:val="E09B3B" w:themeColor="accent1"/>
          <w:sz w:val="38"/>
          <w:szCs w:val="26"/>
        </w:rPr>
      </w:pPr>
      <w:r>
        <w:rPr>
          <w:rFonts w:asciiTheme="majorHAnsi" w:eastAsiaTheme="majorEastAsia" w:hAnsiTheme="majorHAnsi" w:cstheme="majorBidi"/>
          <w:b/>
          <w:bCs/>
          <w:color w:val="E09B3B" w:themeColor="accent1"/>
          <w:sz w:val="38"/>
          <w:szCs w:val="26"/>
        </w:rPr>
        <w:br w:type="page"/>
      </w:r>
    </w:p>
    <w:p w14:paraId="31B1A920" w14:textId="509263B3" w:rsidR="00607CDF" w:rsidRDefault="00607CDF" w:rsidP="00607CDF">
      <w:pPr>
        <w:spacing w:before="100" w:beforeAutospacing="1" w:after="100" w:afterAutospacing="1" w:line="240" w:lineRule="auto"/>
        <w:jc w:val="center"/>
        <w:rPr>
          <w:rFonts w:asciiTheme="majorHAnsi" w:eastAsiaTheme="majorEastAsia" w:hAnsiTheme="majorHAnsi" w:cstheme="majorBidi"/>
          <w:b/>
          <w:bCs/>
          <w:i/>
          <w:iCs/>
          <w:color w:val="E09B3B" w:themeColor="accent1"/>
          <w:sz w:val="38"/>
          <w:szCs w:val="26"/>
        </w:rPr>
      </w:pPr>
      <w:r w:rsidRPr="003653FD">
        <w:rPr>
          <w:rFonts w:asciiTheme="majorHAnsi" w:eastAsiaTheme="majorEastAsia" w:hAnsiTheme="majorHAnsi" w:cstheme="majorBidi"/>
          <w:b/>
          <w:bCs/>
          <w:color w:val="E09B3B" w:themeColor="accent1"/>
          <w:sz w:val="38"/>
          <w:szCs w:val="26"/>
        </w:rPr>
        <w:lastRenderedPageBreak/>
        <w:t xml:space="preserve">Section </w:t>
      </w:r>
      <w:r w:rsidR="004F0BD6">
        <w:rPr>
          <w:rFonts w:asciiTheme="majorHAnsi" w:eastAsiaTheme="majorEastAsia" w:hAnsiTheme="majorHAnsi" w:cstheme="majorBidi"/>
          <w:b/>
          <w:bCs/>
          <w:color w:val="E09B3B" w:themeColor="accent1"/>
          <w:sz w:val="38"/>
          <w:szCs w:val="26"/>
        </w:rPr>
        <w:t>6</w:t>
      </w:r>
      <w:r w:rsidRPr="003653FD">
        <w:rPr>
          <w:rFonts w:asciiTheme="majorHAnsi" w:eastAsiaTheme="majorEastAsia" w:hAnsiTheme="majorHAnsi" w:cstheme="majorBidi"/>
          <w:b/>
          <w:bCs/>
          <w:color w:val="E09B3B" w:themeColor="accent1"/>
          <w:sz w:val="38"/>
          <w:szCs w:val="26"/>
        </w:rPr>
        <w:t xml:space="preserve"> – </w:t>
      </w:r>
      <w:r w:rsidR="004F0BD6">
        <w:rPr>
          <w:rFonts w:asciiTheme="majorHAnsi" w:eastAsiaTheme="majorEastAsia" w:hAnsiTheme="majorHAnsi" w:cstheme="majorBidi"/>
          <w:b/>
          <w:bCs/>
          <w:color w:val="E09B3B" w:themeColor="accent1"/>
          <w:sz w:val="38"/>
          <w:szCs w:val="26"/>
        </w:rPr>
        <w:t>Stewardship</w:t>
      </w:r>
      <w:r w:rsidRPr="003653FD">
        <w:rPr>
          <w:rFonts w:asciiTheme="majorHAnsi" w:eastAsiaTheme="majorEastAsia" w:hAnsiTheme="majorHAnsi" w:cstheme="majorBidi"/>
          <w:b/>
          <w:bCs/>
          <w:color w:val="E09B3B" w:themeColor="accent1"/>
          <w:sz w:val="38"/>
          <w:szCs w:val="26"/>
        </w:rPr>
        <w:t xml:space="preserve"> Health</w:t>
      </w:r>
      <w:r w:rsidRPr="003653FD">
        <w:rPr>
          <w:rFonts w:asciiTheme="majorHAnsi" w:eastAsiaTheme="majorEastAsia" w:hAnsiTheme="majorHAnsi" w:cstheme="majorBidi"/>
          <w:b/>
          <w:bCs/>
          <w:i/>
          <w:iCs/>
          <w:color w:val="E09B3B" w:themeColor="accent1"/>
          <w:sz w:val="38"/>
          <w:szCs w:val="26"/>
        </w:rPr>
        <w:t xml:space="preserve"> </w:t>
      </w:r>
    </w:p>
    <w:p w14:paraId="4271DA11" w14:textId="77777777" w:rsidR="00BC5900" w:rsidRPr="00BC5900" w:rsidRDefault="00BC5900" w:rsidP="00BC5900">
      <w:pPr>
        <w:spacing w:before="100" w:beforeAutospacing="1" w:after="100" w:afterAutospacing="1" w:line="240" w:lineRule="auto"/>
        <w:jc w:val="center"/>
        <w:rPr>
          <w:rFonts w:eastAsia="Times New Roman" w:cstheme="minorHAnsi"/>
          <w:i/>
          <w:iCs/>
          <w:color w:val="000000"/>
          <w:lang w:eastAsia="en-US"/>
        </w:rPr>
      </w:pPr>
      <w:r w:rsidRPr="00BC5900">
        <w:rPr>
          <w:rFonts w:eastAsia="Times New Roman" w:cstheme="minorHAnsi"/>
          <w:i/>
          <w:iCs/>
          <w:color w:val="000000"/>
          <w:lang w:eastAsia="en-US"/>
        </w:rPr>
        <w:t>“Life is a trust. Everything we have has been loaned to us. One day God will test our stewardship.”</w:t>
      </w:r>
      <w:r w:rsidRPr="00BC5900">
        <w:rPr>
          <w:rFonts w:eastAsia="Times New Roman" w:cstheme="minorHAnsi"/>
          <w:i/>
          <w:iCs/>
          <w:color w:val="000000"/>
          <w:lang w:eastAsia="en-US"/>
        </w:rPr>
        <w:br/>
      </w:r>
      <w:r w:rsidRPr="00BC5900">
        <w:rPr>
          <w:rFonts w:eastAsia="Times New Roman" w:cstheme="minorHAnsi"/>
          <w:color w:val="000000"/>
          <w:lang w:eastAsia="en-US"/>
        </w:rPr>
        <w:t>— Rick Warren</w:t>
      </w:r>
      <w:r w:rsidRPr="00BC5900">
        <w:rPr>
          <w:rFonts w:eastAsia="Times New Roman" w:cstheme="minorHAnsi"/>
          <w:i/>
          <w:iCs/>
          <w:color w:val="000000"/>
          <w:lang w:eastAsia="en-US"/>
        </w:rPr>
        <w:t>, The Purpose Driven Life</w:t>
      </w:r>
    </w:p>
    <w:p w14:paraId="24C78549" w14:textId="77777777" w:rsidR="00BC5900" w:rsidRPr="00BC5900" w:rsidRDefault="00BC5900" w:rsidP="00BC5900">
      <w:pPr>
        <w:spacing w:before="100" w:beforeAutospacing="1" w:after="100" w:afterAutospacing="1" w:line="240" w:lineRule="auto"/>
        <w:jc w:val="center"/>
        <w:rPr>
          <w:rFonts w:eastAsia="Times New Roman" w:cstheme="minorHAnsi"/>
          <w:i/>
          <w:iCs/>
          <w:color w:val="000000"/>
          <w:lang w:eastAsia="en-US"/>
        </w:rPr>
      </w:pPr>
      <w:r w:rsidRPr="00BC5900">
        <w:rPr>
          <w:rFonts w:eastAsia="Times New Roman" w:cstheme="minorHAnsi"/>
          <w:i/>
          <w:iCs/>
          <w:color w:val="000000"/>
          <w:lang w:eastAsia="en-US"/>
        </w:rPr>
        <w:t>“Stewardship is saying yes to God’s invitations and no to every distraction that pulls you from His purposes.”</w:t>
      </w:r>
      <w:r w:rsidRPr="00BC5900">
        <w:rPr>
          <w:rFonts w:eastAsia="Times New Roman" w:cstheme="minorHAnsi"/>
          <w:i/>
          <w:iCs/>
          <w:color w:val="000000"/>
          <w:lang w:eastAsia="en-US"/>
        </w:rPr>
        <w:br/>
      </w:r>
      <w:r w:rsidRPr="00BC5900">
        <w:rPr>
          <w:rFonts w:eastAsia="Times New Roman" w:cstheme="minorHAnsi"/>
          <w:color w:val="000000"/>
          <w:lang w:eastAsia="en-US"/>
        </w:rPr>
        <w:t>— Pete Scazzero</w:t>
      </w:r>
      <w:r w:rsidRPr="00BC5900">
        <w:rPr>
          <w:rFonts w:eastAsia="Times New Roman" w:cstheme="minorHAnsi"/>
          <w:i/>
          <w:iCs/>
          <w:color w:val="000000"/>
          <w:lang w:eastAsia="en-US"/>
        </w:rPr>
        <w:t>, The Emotionally Healthy Leader</w:t>
      </w:r>
    </w:p>
    <w:p w14:paraId="25D0D056" w14:textId="63F789D3" w:rsidR="00BC5900" w:rsidRPr="00BC5900" w:rsidRDefault="00BC5900" w:rsidP="00BC5900">
      <w:pPr>
        <w:spacing w:before="100" w:beforeAutospacing="1" w:after="100" w:afterAutospacing="1" w:line="240" w:lineRule="auto"/>
        <w:rPr>
          <w:rFonts w:cstheme="minorHAnsi"/>
        </w:rPr>
      </w:pPr>
      <w:r w:rsidRPr="00BC5900">
        <w:rPr>
          <w:rFonts w:cstheme="minorHAnsi"/>
        </w:rPr>
        <w:t>Stewardship is not about ownership</w:t>
      </w:r>
      <w:r>
        <w:rPr>
          <w:rFonts w:cstheme="minorHAnsi"/>
        </w:rPr>
        <w:t xml:space="preserve">, </w:t>
      </w:r>
      <w:r w:rsidRPr="00BC5900">
        <w:rPr>
          <w:rFonts w:cstheme="minorHAnsi"/>
        </w:rPr>
        <w:t>it’s about trust. Everything we have</w:t>
      </w:r>
      <w:r>
        <w:rPr>
          <w:rFonts w:cstheme="minorHAnsi"/>
        </w:rPr>
        <w:t xml:space="preserve">, </w:t>
      </w:r>
      <w:r w:rsidRPr="00BC5900">
        <w:rPr>
          <w:rFonts w:cstheme="minorHAnsi"/>
        </w:rPr>
        <w:t>our time, gifts, finances, opportunities, even breath—belongs to God. To steward well is to recognize that nothing in our hands is truly ours; we are caretakers of His kingdom resources.</w:t>
      </w:r>
    </w:p>
    <w:p w14:paraId="56D531E2"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rPr>
        <w:t>A healthy steward doesn’t strive for control; they live in gratitude and obedience. Jesus said, </w:t>
      </w:r>
      <w:r w:rsidRPr="00BC5900">
        <w:rPr>
          <w:rFonts w:cstheme="minorHAnsi"/>
          <w:i/>
          <w:iCs/>
        </w:rPr>
        <w:t>“Whoever can be trusted with very little can also be trusted with much”</w:t>
      </w:r>
      <w:r w:rsidRPr="00BC5900">
        <w:rPr>
          <w:rFonts w:cstheme="minorHAnsi"/>
        </w:rPr>
        <w:t> (Luke 16:10). The test of stewardship is not the size of what you manage, but the sincerity of how you manage it.</w:t>
      </w:r>
    </w:p>
    <w:p w14:paraId="4BE77F3F"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rPr>
        <w:t>When we treat our resources as sacred, generosity becomes worship. Work becomes ministry. Time becomes holy.</w:t>
      </w:r>
    </w:p>
    <w:p w14:paraId="0B096D0E"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rPr>
        <w:t>Invite the Holy Spirit to examine your habits and priorities as you reflect on these areas:</w:t>
      </w:r>
    </w:p>
    <w:p w14:paraId="03A96B69"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r>
      <w:r w:rsidR="00D46A82" w:rsidRPr="00BC5900">
        <w:rPr>
          <w:rFonts w:cstheme="minorHAnsi"/>
          <w:noProof/>
        </w:rPr>
        <w:pict w14:anchorId="4181271A">
          <v:rect id="_x0000_i1948" alt="" style="width:468pt;height:.05pt;mso-width-percent:0;mso-height-percent:0;mso-width-percent:0;mso-height-percent:0" o:hralign="center" o:hrstd="t" o:hr="t" fillcolor="#a0a0a0" stroked="f"/>
        </w:pict>
      </w:r>
    </w:p>
    <w:p w14:paraId="158A4CE6" w14:textId="77777777" w:rsidR="00BC5900" w:rsidRPr="00BC5900" w:rsidRDefault="00BC5900" w:rsidP="004F0BD6">
      <w:pPr>
        <w:spacing w:before="100" w:beforeAutospacing="1" w:after="100" w:afterAutospacing="1" w:line="240" w:lineRule="auto"/>
        <w:jc w:val="center"/>
        <w:rPr>
          <w:rFonts w:cstheme="minorHAnsi"/>
          <w:b/>
          <w:bCs/>
        </w:rPr>
      </w:pPr>
      <w:r w:rsidRPr="00BC5900">
        <w:rPr>
          <w:rFonts w:cstheme="minorHAnsi"/>
          <w:b/>
          <w:bCs/>
        </w:rPr>
        <w:t>Time Management and Margin</w:t>
      </w:r>
    </w:p>
    <w:p w14:paraId="75B4DE68" w14:textId="77777777" w:rsidR="00BC5900" w:rsidRPr="00BC5900" w:rsidRDefault="00BC5900" w:rsidP="004F0BD6">
      <w:pPr>
        <w:spacing w:before="100" w:beforeAutospacing="1" w:after="100" w:afterAutospacing="1" w:line="240" w:lineRule="auto"/>
        <w:jc w:val="center"/>
        <w:rPr>
          <w:rFonts w:cstheme="minorHAnsi"/>
          <w:i/>
          <w:iCs/>
        </w:rPr>
      </w:pPr>
      <w:r w:rsidRPr="00BC5900">
        <w:rPr>
          <w:rFonts w:cstheme="minorHAnsi"/>
          <w:i/>
          <w:iCs/>
        </w:rPr>
        <w:t>(Ephesians 5:15–16; Psalm 90:12)</w:t>
      </w:r>
      <w:r w:rsidRPr="00BC5900">
        <w:rPr>
          <w:rFonts w:cstheme="minorHAnsi"/>
          <w:i/>
          <w:iCs/>
        </w:rPr>
        <w:br/>
        <w:t>Time is the currency of life. What you give time to reveals what you truly value.</w:t>
      </w:r>
    </w:p>
    <w:p w14:paraId="36C5273B" w14:textId="77777777" w:rsidR="00BC5900" w:rsidRPr="00BC5900" w:rsidRDefault="00BC5900" w:rsidP="00BC5900">
      <w:pPr>
        <w:numPr>
          <w:ilvl w:val="0"/>
          <w:numId w:val="54"/>
        </w:numPr>
        <w:spacing w:before="100" w:beforeAutospacing="1" w:after="100" w:afterAutospacing="1" w:line="240" w:lineRule="auto"/>
        <w:rPr>
          <w:rFonts w:cstheme="minorHAnsi"/>
        </w:rPr>
      </w:pPr>
      <w:r w:rsidRPr="00BC5900">
        <w:rPr>
          <w:rFonts w:cstheme="minorHAnsi"/>
        </w:rPr>
        <w:t>How do you currently spend your days and weeks?</w:t>
      </w:r>
    </w:p>
    <w:p w14:paraId="447EC831" w14:textId="77777777" w:rsidR="00BC5900" w:rsidRPr="00BC5900" w:rsidRDefault="00BC5900" w:rsidP="00BC5900">
      <w:pPr>
        <w:numPr>
          <w:ilvl w:val="0"/>
          <w:numId w:val="54"/>
        </w:numPr>
        <w:spacing w:before="100" w:beforeAutospacing="1" w:after="100" w:afterAutospacing="1" w:line="240" w:lineRule="auto"/>
        <w:rPr>
          <w:rFonts w:cstheme="minorHAnsi"/>
        </w:rPr>
      </w:pPr>
      <w:r w:rsidRPr="00BC5900">
        <w:rPr>
          <w:rFonts w:cstheme="minorHAnsi"/>
        </w:rPr>
        <w:t>Do your priorities reflect your calling or your comfort?</w:t>
      </w:r>
    </w:p>
    <w:p w14:paraId="4ED2DDC3" w14:textId="77777777" w:rsidR="00BC5900" w:rsidRPr="00BC5900" w:rsidRDefault="00BC5900" w:rsidP="00BC5900">
      <w:pPr>
        <w:numPr>
          <w:ilvl w:val="0"/>
          <w:numId w:val="54"/>
        </w:numPr>
        <w:spacing w:before="100" w:beforeAutospacing="1" w:after="100" w:afterAutospacing="1" w:line="240" w:lineRule="auto"/>
        <w:rPr>
          <w:rFonts w:cstheme="minorHAnsi"/>
        </w:rPr>
      </w:pPr>
      <w:r w:rsidRPr="00BC5900">
        <w:rPr>
          <w:rFonts w:cstheme="minorHAnsi"/>
        </w:rPr>
        <w:t>Where do you need to create margin for rest, people, and prayer?</w:t>
      </w:r>
    </w:p>
    <w:p w14:paraId="0A925324"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r>
      <w:r w:rsidR="00D46A82" w:rsidRPr="00BC5900">
        <w:rPr>
          <w:rFonts w:cstheme="minorHAnsi"/>
          <w:noProof/>
        </w:rPr>
        <w:pict w14:anchorId="648026AE">
          <v:rect id="_x0000_i1947" alt="" style="width:468pt;height:.05pt;mso-width-percent:0;mso-height-percent:0;mso-width-percent:0;mso-height-percent:0" o:hralign="center" o:hrstd="t" o:hr="t" fillcolor="#a0a0a0" stroked="f"/>
        </w:pict>
      </w:r>
    </w:p>
    <w:p w14:paraId="2A8C42A1" w14:textId="77777777" w:rsidR="00BC5900" w:rsidRPr="00BC5900" w:rsidRDefault="00BC5900" w:rsidP="004F0BD6">
      <w:pPr>
        <w:spacing w:before="100" w:beforeAutospacing="1" w:after="100" w:afterAutospacing="1" w:line="240" w:lineRule="auto"/>
        <w:jc w:val="center"/>
        <w:rPr>
          <w:rFonts w:cstheme="minorHAnsi"/>
          <w:b/>
          <w:bCs/>
        </w:rPr>
      </w:pPr>
      <w:r w:rsidRPr="00BC5900">
        <w:rPr>
          <w:rFonts w:cstheme="minorHAnsi"/>
          <w:b/>
          <w:bCs/>
        </w:rPr>
        <w:t>Financial Integrity</w:t>
      </w:r>
    </w:p>
    <w:p w14:paraId="61E4D6F4" w14:textId="278F80BF" w:rsidR="00BC5900" w:rsidRPr="00BC5900" w:rsidRDefault="00BC5900" w:rsidP="004F0BD6">
      <w:pPr>
        <w:spacing w:before="100" w:beforeAutospacing="1" w:after="100" w:afterAutospacing="1" w:line="240" w:lineRule="auto"/>
        <w:jc w:val="center"/>
        <w:rPr>
          <w:rFonts w:cstheme="minorHAnsi"/>
          <w:i/>
          <w:iCs/>
        </w:rPr>
      </w:pPr>
      <w:r w:rsidRPr="00BC5900">
        <w:rPr>
          <w:rFonts w:cstheme="minorHAnsi"/>
          <w:i/>
          <w:iCs/>
        </w:rPr>
        <w:t>(Proverbs 3:9–10; 2 Corinthians 9:6–8)</w:t>
      </w:r>
      <w:r w:rsidRPr="00BC5900">
        <w:rPr>
          <w:rFonts w:cstheme="minorHAnsi"/>
          <w:i/>
          <w:iCs/>
        </w:rPr>
        <w:br/>
        <w:t xml:space="preserve">Money is a mirror of trust. God doesn’t need your </w:t>
      </w:r>
      <w:r w:rsidR="00FD67D5" w:rsidRPr="00BC5900">
        <w:rPr>
          <w:rFonts w:cstheme="minorHAnsi"/>
          <w:i/>
          <w:iCs/>
        </w:rPr>
        <w:t>wealth</w:t>
      </w:r>
      <w:r w:rsidR="00FD67D5">
        <w:rPr>
          <w:rFonts w:cstheme="minorHAnsi"/>
          <w:i/>
          <w:iCs/>
        </w:rPr>
        <w:t>;</w:t>
      </w:r>
      <w:r w:rsidR="004F0BD6">
        <w:rPr>
          <w:rFonts w:cstheme="minorHAnsi"/>
          <w:i/>
          <w:iCs/>
        </w:rPr>
        <w:t xml:space="preserve"> </w:t>
      </w:r>
      <w:r w:rsidRPr="00BC5900">
        <w:rPr>
          <w:rFonts w:cstheme="minorHAnsi"/>
          <w:i/>
          <w:iCs/>
        </w:rPr>
        <w:t>He desires your worship through it.</w:t>
      </w:r>
    </w:p>
    <w:p w14:paraId="23173EE3" w14:textId="77777777" w:rsidR="00BC5900" w:rsidRPr="00BC5900" w:rsidRDefault="00BC5900" w:rsidP="00BC5900">
      <w:pPr>
        <w:numPr>
          <w:ilvl w:val="0"/>
          <w:numId w:val="55"/>
        </w:numPr>
        <w:spacing w:before="100" w:beforeAutospacing="1" w:after="100" w:afterAutospacing="1" w:line="240" w:lineRule="auto"/>
        <w:rPr>
          <w:rFonts w:cstheme="minorHAnsi"/>
        </w:rPr>
      </w:pPr>
      <w:r w:rsidRPr="00BC5900">
        <w:rPr>
          <w:rFonts w:cstheme="minorHAnsi"/>
        </w:rPr>
        <w:t>Are you generous or guarded when it comes to giving?</w:t>
      </w:r>
    </w:p>
    <w:p w14:paraId="4DD441B0" w14:textId="77777777" w:rsidR="00BC5900" w:rsidRPr="00BC5900" w:rsidRDefault="00BC5900" w:rsidP="00BC5900">
      <w:pPr>
        <w:numPr>
          <w:ilvl w:val="0"/>
          <w:numId w:val="55"/>
        </w:numPr>
        <w:spacing w:before="100" w:beforeAutospacing="1" w:after="100" w:afterAutospacing="1" w:line="240" w:lineRule="auto"/>
        <w:rPr>
          <w:rFonts w:cstheme="minorHAnsi"/>
        </w:rPr>
      </w:pPr>
      <w:r w:rsidRPr="00BC5900">
        <w:rPr>
          <w:rFonts w:cstheme="minorHAnsi"/>
        </w:rPr>
        <w:t>Do your spending and saving habits reflect faith or fear?</w:t>
      </w:r>
    </w:p>
    <w:p w14:paraId="1F4C876D" w14:textId="2BE7B38B" w:rsidR="004F0BD6" w:rsidRDefault="00BC5900" w:rsidP="004F0BD6">
      <w:pPr>
        <w:numPr>
          <w:ilvl w:val="0"/>
          <w:numId w:val="55"/>
        </w:numPr>
        <w:spacing w:before="100" w:beforeAutospacing="1" w:after="100" w:afterAutospacing="1" w:line="240" w:lineRule="auto"/>
        <w:rPr>
          <w:rFonts w:cstheme="minorHAnsi"/>
        </w:rPr>
      </w:pPr>
      <w:r w:rsidRPr="00BC5900">
        <w:rPr>
          <w:rFonts w:cstheme="minorHAnsi"/>
        </w:rPr>
        <w:t>How can you use your resources to bless others and advance the gospel?</w:t>
      </w:r>
    </w:p>
    <w:p w14:paraId="6E32D924" w14:textId="77777777" w:rsidR="004F0BD6" w:rsidRPr="00BC5900" w:rsidRDefault="004F0BD6" w:rsidP="004F0BD6">
      <w:pPr>
        <w:spacing w:before="100" w:beforeAutospacing="1" w:after="100" w:afterAutospacing="1" w:line="240" w:lineRule="auto"/>
        <w:rPr>
          <w:rFonts w:cstheme="minorHAnsi"/>
        </w:rPr>
      </w:pPr>
    </w:p>
    <w:p w14:paraId="18C3CAA2"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lastRenderedPageBreak/>
      </w:r>
      <w:r w:rsidR="00D46A82" w:rsidRPr="00BC5900">
        <w:rPr>
          <w:rFonts w:cstheme="minorHAnsi"/>
          <w:noProof/>
        </w:rPr>
        <w:pict w14:anchorId="14E4EDF3">
          <v:rect id="_x0000_i1946" alt="" style="width:468pt;height:.05pt;mso-width-percent:0;mso-height-percent:0;mso-width-percent:0;mso-height-percent:0" o:hralign="center" o:hrstd="t" o:hr="t" fillcolor="#a0a0a0" stroked="f"/>
        </w:pict>
      </w:r>
    </w:p>
    <w:p w14:paraId="2A416372" w14:textId="77777777" w:rsidR="00BC5900" w:rsidRPr="00BC5900" w:rsidRDefault="00BC5900" w:rsidP="004F0BD6">
      <w:pPr>
        <w:spacing w:before="100" w:beforeAutospacing="1" w:after="100" w:afterAutospacing="1" w:line="240" w:lineRule="auto"/>
        <w:jc w:val="center"/>
        <w:rPr>
          <w:rFonts w:cstheme="minorHAnsi"/>
          <w:b/>
          <w:bCs/>
        </w:rPr>
      </w:pPr>
      <w:r w:rsidRPr="00BC5900">
        <w:rPr>
          <w:rFonts w:cstheme="minorHAnsi"/>
          <w:b/>
          <w:bCs/>
        </w:rPr>
        <w:t>Gift and Calling Stewardship</w:t>
      </w:r>
    </w:p>
    <w:p w14:paraId="2990E7E7" w14:textId="77777777" w:rsidR="00BC5900" w:rsidRPr="00BC5900" w:rsidRDefault="00BC5900" w:rsidP="004F0BD6">
      <w:pPr>
        <w:spacing w:before="100" w:beforeAutospacing="1" w:after="100" w:afterAutospacing="1" w:line="240" w:lineRule="auto"/>
        <w:jc w:val="center"/>
        <w:rPr>
          <w:rFonts w:cstheme="minorHAnsi"/>
          <w:i/>
          <w:iCs/>
        </w:rPr>
      </w:pPr>
      <w:r w:rsidRPr="00BC5900">
        <w:rPr>
          <w:rFonts w:cstheme="minorHAnsi"/>
          <w:i/>
          <w:iCs/>
        </w:rPr>
        <w:t>(Romans 12:6–8; 1 Peter 4:10–11)</w:t>
      </w:r>
      <w:r w:rsidRPr="00BC5900">
        <w:rPr>
          <w:rFonts w:cstheme="minorHAnsi"/>
          <w:i/>
          <w:iCs/>
        </w:rPr>
        <w:br/>
        <w:t>Your gifts are not trophies—they are tools. The Spirit gives them not for applause but for service.</w:t>
      </w:r>
    </w:p>
    <w:p w14:paraId="371D5A71" w14:textId="77777777" w:rsidR="00BC5900" w:rsidRPr="00BC5900" w:rsidRDefault="00BC5900" w:rsidP="00BC5900">
      <w:pPr>
        <w:numPr>
          <w:ilvl w:val="0"/>
          <w:numId w:val="56"/>
        </w:numPr>
        <w:spacing w:before="100" w:beforeAutospacing="1" w:after="100" w:afterAutospacing="1" w:line="240" w:lineRule="auto"/>
        <w:rPr>
          <w:rFonts w:cstheme="minorHAnsi"/>
        </w:rPr>
      </w:pPr>
      <w:r w:rsidRPr="00BC5900">
        <w:rPr>
          <w:rFonts w:cstheme="minorHAnsi"/>
        </w:rPr>
        <w:t>Do you know your spiritual gifts and strengths?</w:t>
      </w:r>
    </w:p>
    <w:p w14:paraId="7C236C80" w14:textId="77777777" w:rsidR="00BC5900" w:rsidRPr="00BC5900" w:rsidRDefault="00BC5900" w:rsidP="00BC5900">
      <w:pPr>
        <w:numPr>
          <w:ilvl w:val="0"/>
          <w:numId w:val="56"/>
        </w:numPr>
        <w:spacing w:before="100" w:beforeAutospacing="1" w:after="100" w:afterAutospacing="1" w:line="240" w:lineRule="auto"/>
        <w:rPr>
          <w:rFonts w:cstheme="minorHAnsi"/>
        </w:rPr>
      </w:pPr>
      <w:r w:rsidRPr="00BC5900">
        <w:rPr>
          <w:rFonts w:cstheme="minorHAnsi"/>
        </w:rPr>
        <w:t>Are you using them faithfully, or are they dormant because of fear or fatigue?</w:t>
      </w:r>
    </w:p>
    <w:p w14:paraId="76066754" w14:textId="77777777" w:rsidR="00BC5900" w:rsidRPr="00BC5900" w:rsidRDefault="00BC5900" w:rsidP="00BC5900">
      <w:pPr>
        <w:numPr>
          <w:ilvl w:val="0"/>
          <w:numId w:val="56"/>
        </w:numPr>
        <w:spacing w:before="100" w:beforeAutospacing="1" w:after="100" w:afterAutospacing="1" w:line="240" w:lineRule="auto"/>
        <w:rPr>
          <w:rFonts w:cstheme="minorHAnsi"/>
        </w:rPr>
      </w:pPr>
      <w:r w:rsidRPr="00BC5900">
        <w:rPr>
          <w:rFonts w:cstheme="minorHAnsi"/>
        </w:rPr>
        <w:t>How can you invest your skills and calling in ways that build up others?</w:t>
      </w:r>
    </w:p>
    <w:p w14:paraId="6EB6F308"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r>
      <w:r w:rsidR="00D46A82" w:rsidRPr="00BC5900">
        <w:rPr>
          <w:rFonts w:cstheme="minorHAnsi"/>
          <w:noProof/>
        </w:rPr>
        <w:pict w14:anchorId="2DBA8DCF">
          <v:rect id="_x0000_i1945" alt="" style="width:468pt;height:.05pt;mso-width-percent:0;mso-height-percent:0;mso-width-percent:0;mso-height-percent:0" o:hralign="center" o:hrstd="t" o:hr="t" fillcolor="#a0a0a0" stroked="f"/>
        </w:pict>
      </w:r>
    </w:p>
    <w:p w14:paraId="7B965AEF" w14:textId="77777777" w:rsidR="00BC5900" w:rsidRPr="00BC5900" w:rsidRDefault="00BC5900" w:rsidP="004F0BD6">
      <w:pPr>
        <w:spacing w:before="100" w:beforeAutospacing="1" w:after="100" w:afterAutospacing="1" w:line="240" w:lineRule="auto"/>
        <w:jc w:val="center"/>
        <w:rPr>
          <w:rFonts w:cstheme="minorHAnsi"/>
          <w:b/>
          <w:bCs/>
        </w:rPr>
      </w:pPr>
      <w:r w:rsidRPr="00BC5900">
        <w:rPr>
          <w:rFonts w:cstheme="minorHAnsi"/>
          <w:b/>
          <w:bCs/>
        </w:rPr>
        <w:t>Work and Excellence</w:t>
      </w:r>
    </w:p>
    <w:p w14:paraId="522B8BB8" w14:textId="77777777" w:rsidR="00BC5900" w:rsidRPr="00BC5900" w:rsidRDefault="00BC5900" w:rsidP="004F0BD6">
      <w:pPr>
        <w:spacing w:before="100" w:beforeAutospacing="1" w:after="100" w:afterAutospacing="1" w:line="240" w:lineRule="auto"/>
        <w:jc w:val="center"/>
        <w:rPr>
          <w:rFonts w:cstheme="minorHAnsi"/>
          <w:i/>
          <w:iCs/>
        </w:rPr>
      </w:pPr>
      <w:r w:rsidRPr="00BC5900">
        <w:rPr>
          <w:rFonts w:cstheme="minorHAnsi"/>
          <w:i/>
          <w:iCs/>
        </w:rPr>
        <w:t>(Colossians 3:23–24; Ecclesiastes 9:10)</w:t>
      </w:r>
      <w:r w:rsidRPr="00BC5900">
        <w:rPr>
          <w:rFonts w:cstheme="minorHAnsi"/>
          <w:i/>
          <w:iCs/>
        </w:rPr>
        <w:br/>
        <w:t>Excellence is not perfection—it’s devotion. Every task is sacred when done unto the Lord.</w:t>
      </w:r>
    </w:p>
    <w:p w14:paraId="6B9BE649" w14:textId="77777777" w:rsidR="00BC5900" w:rsidRPr="00BC5900" w:rsidRDefault="00BC5900" w:rsidP="00BC5900">
      <w:pPr>
        <w:numPr>
          <w:ilvl w:val="0"/>
          <w:numId w:val="57"/>
        </w:numPr>
        <w:spacing w:before="100" w:beforeAutospacing="1" w:after="100" w:afterAutospacing="1" w:line="240" w:lineRule="auto"/>
        <w:rPr>
          <w:rFonts w:cstheme="minorHAnsi"/>
        </w:rPr>
      </w:pPr>
      <w:r w:rsidRPr="00BC5900">
        <w:rPr>
          <w:rFonts w:cstheme="minorHAnsi"/>
        </w:rPr>
        <w:t>How do you approach your work—out of duty or delight?</w:t>
      </w:r>
    </w:p>
    <w:p w14:paraId="56DE738E" w14:textId="77777777" w:rsidR="00BC5900" w:rsidRPr="00BC5900" w:rsidRDefault="00BC5900" w:rsidP="00BC5900">
      <w:pPr>
        <w:numPr>
          <w:ilvl w:val="0"/>
          <w:numId w:val="57"/>
        </w:numPr>
        <w:spacing w:before="100" w:beforeAutospacing="1" w:after="100" w:afterAutospacing="1" w:line="240" w:lineRule="auto"/>
        <w:rPr>
          <w:rFonts w:cstheme="minorHAnsi"/>
        </w:rPr>
      </w:pPr>
      <w:r w:rsidRPr="00BC5900">
        <w:rPr>
          <w:rFonts w:cstheme="minorHAnsi"/>
        </w:rPr>
        <w:t>Where have you grown complacent or careless in your responsibilities?</w:t>
      </w:r>
    </w:p>
    <w:p w14:paraId="2F04044D" w14:textId="77777777" w:rsidR="00BC5900" w:rsidRPr="00BC5900" w:rsidRDefault="00BC5900" w:rsidP="00BC5900">
      <w:pPr>
        <w:numPr>
          <w:ilvl w:val="0"/>
          <w:numId w:val="57"/>
        </w:numPr>
        <w:spacing w:before="100" w:beforeAutospacing="1" w:after="100" w:afterAutospacing="1" w:line="240" w:lineRule="auto"/>
        <w:rPr>
          <w:rFonts w:cstheme="minorHAnsi"/>
        </w:rPr>
      </w:pPr>
      <w:r w:rsidRPr="00BC5900">
        <w:rPr>
          <w:rFonts w:cstheme="minorHAnsi"/>
        </w:rPr>
        <w:t>How can you bring worship back into your daily labor?</w:t>
      </w:r>
    </w:p>
    <w:p w14:paraId="4825BF29"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r>
      <w:r w:rsidR="00D46A82" w:rsidRPr="00BC5900">
        <w:rPr>
          <w:rFonts w:cstheme="minorHAnsi"/>
          <w:noProof/>
        </w:rPr>
        <w:pict w14:anchorId="59E5CFA1">
          <v:rect id="_x0000_i1944" alt="" style="width:468pt;height:.05pt;mso-width-percent:0;mso-height-percent:0;mso-width-percent:0;mso-height-percent:0" o:hralign="center" o:hrstd="t" o:hr="t" fillcolor="#a0a0a0" stroked="f"/>
        </w:pict>
      </w:r>
    </w:p>
    <w:p w14:paraId="6B2362C8" w14:textId="77777777" w:rsidR="00BC5900" w:rsidRPr="00BC5900" w:rsidRDefault="00BC5900" w:rsidP="004F0BD6">
      <w:pPr>
        <w:spacing w:before="100" w:beforeAutospacing="1" w:after="100" w:afterAutospacing="1" w:line="240" w:lineRule="auto"/>
        <w:jc w:val="center"/>
        <w:rPr>
          <w:rFonts w:cstheme="minorHAnsi"/>
          <w:b/>
          <w:bCs/>
        </w:rPr>
      </w:pPr>
      <w:r w:rsidRPr="00BC5900">
        <w:rPr>
          <w:rFonts w:cstheme="minorHAnsi"/>
          <w:b/>
          <w:bCs/>
        </w:rPr>
        <w:t>Generosity and Legacy</w:t>
      </w:r>
    </w:p>
    <w:p w14:paraId="47917928" w14:textId="77777777" w:rsidR="00BC5900" w:rsidRPr="00BC5900" w:rsidRDefault="00BC5900" w:rsidP="004F0BD6">
      <w:pPr>
        <w:spacing w:before="100" w:beforeAutospacing="1" w:after="100" w:afterAutospacing="1" w:line="240" w:lineRule="auto"/>
        <w:jc w:val="center"/>
        <w:rPr>
          <w:rFonts w:cstheme="minorHAnsi"/>
          <w:i/>
          <w:iCs/>
        </w:rPr>
      </w:pPr>
      <w:r w:rsidRPr="00BC5900">
        <w:rPr>
          <w:rFonts w:cstheme="minorHAnsi"/>
          <w:i/>
          <w:iCs/>
        </w:rPr>
        <w:t>(Matthew 6:19–21; 1 Timothy 6:17–19)</w:t>
      </w:r>
      <w:r w:rsidRPr="00BC5900">
        <w:rPr>
          <w:rFonts w:cstheme="minorHAnsi"/>
          <w:i/>
          <w:iCs/>
        </w:rPr>
        <w:br/>
        <w:t>What you give multiplies; what you hoard decays. Generosity is the seed that produces eternal fruit.</w:t>
      </w:r>
    </w:p>
    <w:p w14:paraId="32E1DFF4" w14:textId="77777777" w:rsidR="00BC5900" w:rsidRPr="00BC5900" w:rsidRDefault="00BC5900" w:rsidP="00BC5900">
      <w:pPr>
        <w:numPr>
          <w:ilvl w:val="0"/>
          <w:numId w:val="58"/>
        </w:numPr>
        <w:spacing w:before="100" w:beforeAutospacing="1" w:after="100" w:afterAutospacing="1" w:line="240" w:lineRule="auto"/>
        <w:rPr>
          <w:rFonts w:cstheme="minorHAnsi"/>
        </w:rPr>
      </w:pPr>
      <w:r w:rsidRPr="00BC5900">
        <w:rPr>
          <w:rFonts w:cstheme="minorHAnsi"/>
        </w:rPr>
        <w:t>What motivates your generosity—obligation, image, or love?</w:t>
      </w:r>
    </w:p>
    <w:p w14:paraId="1E59671D" w14:textId="77777777" w:rsidR="00BC5900" w:rsidRPr="00BC5900" w:rsidRDefault="00BC5900" w:rsidP="00BC5900">
      <w:pPr>
        <w:numPr>
          <w:ilvl w:val="0"/>
          <w:numId w:val="58"/>
        </w:numPr>
        <w:spacing w:before="100" w:beforeAutospacing="1" w:after="100" w:afterAutospacing="1" w:line="240" w:lineRule="auto"/>
        <w:rPr>
          <w:rFonts w:cstheme="minorHAnsi"/>
        </w:rPr>
      </w:pPr>
      <w:r w:rsidRPr="00BC5900">
        <w:rPr>
          <w:rFonts w:cstheme="minorHAnsi"/>
        </w:rPr>
        <w:t>How are you investing in things that will outlive you?</w:t>
      </w:r>
    </w:p>
    <w:p w14:paraId="66D58459" w14:textId="067C1240" w:rsidR="004F0BD6" w:rsidRDefault="00BC5900" w:rsidP="00BC5900">
      <w:pPr>
        <w:numPr>
          <w:ilvl w:val="0"/>
          <w:numId w:val="58"/>
        </w:numPr>
        <w:spacing w:before="100" w:beforeAutospacing="1" w:after="100" w:afterAutospacing="1" w:line="240" w:lineRule="auto"/>
        <w:rPr>
          <w:rFonts w:cstheme="minorHAnsi"/>
        </w:rPr>
      </w:pPr>
      <w:r w:rsidRPr="00BC5900">
        <w:rPr>
          <w:rFonts w:cstheme="minorHAnsi"/>
        </w:rPr>
        <w:t>What legacy of faith, generosity, and obedience do you want to leave behind?</w:t>
      </w:r>
    </w:p>
    <w:p w14:paraId="6626AD04" w14:textId="624224E1" w:rsidR="00594C24" w:rsidRPr="00594C24" w:rsidRDefault="00594C24" w:rsidP="00594C24">
      <w:pPr>
        <w:spacing w:before="100" w:beforeAutospacing="1" w:after="100" w:afterAutospacing="1" w:line="240" w:lineRule="auto"/>
        <w:jc w:val="center"/>
        <w:rPr>
          <w:rFonts w:cstheme="minorHAnsi"/>
          <w:i/>
          <w:iCs/>
        </w:rPr>
      </w:pPr>
      <w:r w:rsidRPr="00BC5900">
        <w:rPr>
          <w:rFonts w:cstheme="minorHAnsi"/>
          <w:noProof/>
        </w:rPr>
      </w:r>
      <w:r w:rsidR="00594C24" w:rsidRPr="00BC5900">
        <w:rPr>
          <w:rFonts w:cstheme="minorHAnsi"/>
          <w:noProof/>
        </w:rPr>
        <w:pict w14:anchorId="6C6ADAE8">
          <v:rect id="_x0000_i2026" alt="" style="width:468pt;height:.05pt;mso-width-percent:0;mso-height-percent:0;mso-width-percent:0;mso-height-percent:0" o:hralign="center" o:hrstd="t" o:hr="t" fillcolor="#a0a0a0" stroked="f"/>
        </w:pict>
      </w:r>
      <w:r w:rsidRPr="00594C24">
        <w:rPr>
          <w:rFonts w:cstheme="minorHAnsi"/>
          <w:i/>
          <w:iCs/>
        </w:rPr>
        <w:t>After reflecting, pause and ask the Spirit to highlight one area of stewardship where repentance is needed, and one where He is inviting you to greater faithfulness and trust.</w:t>
      </w:r>
    </w:p>
    <w:p w14:paraId="5188C1B5" w14:textId="01EEAA4C" w:rsidR="00BC5900" w:rsidRPr="00BC5900" w:rsidRDefault="004F0BD6" w:rsidP="004F0BD6">
      <w:pPr>
        <w:rPr>
          <w:rFonts w:cstheme="minorHAnsi"/>
        </w:rPr>
      </w:pPr>
      <w:r>
        <w:rPr>
          <w:rFonts w:cstheme="minorHAnsi"/>
        </w:rPr>
        <w:br w:type="page"/>
      </w:r>
    </w:p>
    <w:p w14:paraId="284328BE"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lastRenderedPageBreak/>
      </w:r>
      <w:r w:rsidR="00D46A82" w:rsidRPr="00BC5900">
        <w:rPr>
          <w:rFonts w:cstheme="minorHAnsi"/>
          <w:noProof/>
        </w:rPr>
        <w:pict w14:anchorId="6BE04502">
          <v:rect id="_x0000_i1943" alt="" style="width:468pt;height:.05pt;mso-width-percent:0;mso-height-percent:0;mso-width-percent:0;mso-height-percent:0" o:hralign="center" o:hrstd="t" o:hr="t" fillcolor="#a0a0a0" stroked="f"/>
        </w:pict>
      </w:r>
    </w:p>
    <w:p w14:paraId="337ED5C5" w14:textId="77777777" w:rsidR="00BC5900" w:rsidRPr="00BC5900" w:rsidRDefault="00BC5900" w:rsidP="00BC5900">
      <w:pPr>
        <w:spacing w:before="100" w:beforeAutospacing="1" w:after="100" w:afterAutospacing="1" w:line="240" w:lineRule="auto"/>
        <w:rPr>
          <w:rFonts w:cstheme="minorHAnsi"/>
          <w:b/>
          <w:bCs/>
        </w:rPr>
      </w:pPr>
      <w:r w:rsidRPr="00BC5900">
        <w:rPr>
          <w:rFonts w:cstheme="minorHAnsi"/>
          <w:b/>
          <w:bCs/>
        </w:rPr>
        <w:t>Walking It Out with God – Stewardship Health SMART Goal Guide</w:t>
      </w:r>
    </w:p>
    <w:p w14:paraId="23DBAAC1"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rPr>
        <w:t>Before you write, pause and pray:</w:t>
      </w:r>
    </w:p>
    <w:p w14:paraId="3D326CD4"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i/>
          <w:iCs/>
        </w:rPr>
        <w:t>“Lord, all I have is Yours. Teach me to manage what You’ve entrusted with humility, faith, and joy.”</w:t>
      </w:r>
    </w:p>
    <w:p w14:paraId="5285DC21"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rPr>
        <w:t>Write </w:t>
      </w:r>
      <w:r w:rsidRPr="00BC5900">
        <w:rPr>
          <w:rFonts w:cstheme="minorHAnsi"/>
          <w:b/>
          <w:bCs/>
        </w:rPr>
        <w:t>two goals:</w:t>
      </w:r>
    </w:p>
    <w:p w14:paraId="745AB307" w14:textId="77777777" w:rsidR="00BC5900" w:rsidRPr="00BC5900" w:rsidRDefault="00BC5900" w:rsidP="00BC5900">
      <w:pPr>
        <w:numPr>
          <w:ilvl w:val="0"/>
          <w:numId w:val="59"/>
        </w:numPr>
        <w:spacing w:before="100" w:beforeAutospacing="1" w:after="100" w:afterAutospacing="1" w:line="240" w:lineRule="auto"/>
        <w:rPr>
          <w:rFonts w:cstheme="minorHAnsi"/>
        </w:rPr>
      </w:pPr>
      <w:r w:rsidRPr="00BC5900">
        <w:rPr>
          <w:rFonts w:cstheme="minorHAnsi"/>
        </w:rPr>
        <w:t>One that reflects </w:t>
      </w:r>
      <w:r w:rsidRPr="00BC5900">
        <w:rPr>
          <w:rFonts w:cstheme="minorHAnsi"/>
          <w:b/>
          <w:bCs/>
        </w:rPr>
        <w:t>repentance</w:t>
      </w:r>
      <w:r w:rsidRPr="00BC5900">
        <w:rPr>
          <w:rFonts w:cstheme="minorHAnsi"/>
        </w:rPr>
        <w:t> — something to release, correct, or surrender.</w:t>
      </w:r>
    </w:p>
    <w:p w14:paraId="569319F7" w14:textId="77777777" w:rsidR="00BC5900" w:rsidRPr="00BC5900" w:rsidRDefault="00BC5900" w:rsidP="00BC5900">
      <w:pPr>
        <w:numPr>
          <w:ilvl w:val="0"/>
          <w:numId w:val="59"/>
        </w:numPr>
        <w:spacing w:before="100" w:beforeAutospacing="1" w:after="100" w:afterAutospacing="1" w:line="240" w:lineRule="auto"/>
        <w:rPr>
          <w:rFonts w:cstheme="minorHAnsi"/>
        </w:rPr>
      </w:pPr>
      <w:r w:rsidRPr="00BC5900">
        <w:rPr>
          <w:rFonts w:cstheme="minorHAnsi"/>
        </w:rPr>
        <w:t>One that reflects </w:t>
      </w:r>
      <w:r w:rsidRPr="00BC5900">
        <w:rPr>
          <w:rFonts w:cstheme="minorHAnsi"/>
          <w:b/>
          <w:bCs/>
        </w:rPr>
        <w:t>obedience</w:t>
      </w:r>
      <w:r w:rsidRPr="00BC5900">
        <w:rPr>
          <w:rFonts w:cstheme="minorHAnsi"/>
        </w:rPr>
        <w:t> — something to manage, multiply, or give in faith.</w:t>
      </w:r>
    </w:p>
    <w:p w14:paraId="6457ED79"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Identify the Focus</w:t>
      </w:r>
    </w:p>
    <w:p w14:paraId="1C3E2582" w14:textId="77777777" w:rsidR="00BC5900" w:rsidRPr="00BC5900" w:rsidRDefault="00BC5900" w:rsidP="00BC5900">
      <w:pPr>
        <w:numPr>
          <w:ilvl w:val="0"/>
          <w:numId w:val="60"/>
        </w:numPr>
        <w:spacing w:before="100" w:beforeAutospacing="1" w:after="100" w:afterAutospacing="1" w:line="240" w:lineRule="auto"/>
        <w:rPr>
          <w:rFonts w:cstheme="minorHAnsi"/>
        </w:rPr>
      </w:pPr>
      <w:r w:rsidRPr="00BC5900">
        <w:rPr>
          <w:rFonts w:cstheme="minorHAnsi"/>
        </w:rPr>
        <w:t>What area of stewardship has the Holy Spirit highlighted most clearly?</w:t>
      </w:r>
    </w:p>
    <w:p w14:paraId="1731AAF2" w14:textId="77777777" w:rsidR="00BC5900" w:rsidRPr="00BC5900" w:rsidRDefault="00BC5900" w:rsidP="00BC5900">
      <w:pPr>
        <w:numPr>
          <w:ilvl w:val="0"/>
          <w:numId w:val="60"/>
        </w:numPr>
        <w:spacing w:before="100" w:beforeAutospacing="1" w:after="100" w:afterAutospacing="1" w:line="240" w:lineRule="auto"/>
        <w:rPr>
          <w:rFonts w:cstheme="minorHAnsi"/>
        </w:rPr>
      </w:pPr>
      <w:r w:rsidRPr="00BC5900">
        <w:rPr>
          <w:rFonts w:cstheme="minorHAnsi"/>
        </w:rPr>
        <w:t>What step could demonstrate greater faithfulness and trust?</w:t>
      </w:r>
    </w:p>
    <w:p w14:paraId="6777BAA9"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Define the Goals (SMART Framework)</w:t>
      </w:r>
    </w:p>
    <w:p w14:paraId="7740E0CC" w14:textId="77777777" w:rsidR="00BC5900" w:rsidRPr="00BC5900" w:rsidRDefault="00BC5900" w:rsidP="00BC5900">
      <w:pPr>
        <w:numPr>
          <w:ilvl w:val="0"/>
          <w:numId w:val="61"/>
        </w:numPr>
        <w:spacing w:before="100" w:beforeAutospacing="1" w:after="100" w:afterAutospacing="1" w:line="240" w:lineRule="auto"/>
        <w:rPr>
          <w:rFonts w:cstheme="minorHAnsi"/>
        </w:rPr>
      </w:pPr>
      <w:r w:rsidRPr="00BC5900">
        <w:rPr>
          <w:rFonts w:cstheme="minorHAnsi"/>
          <w:b/>
          <w:bCs/>
        </w:rPr>
        <w:t>Specific:</w:t>
      </w:r>
      <w:r w:rsidRPr="00BC5900">
        <w:rPr>
          <w:rFonts w:cstheme="minorHAnsi"/>
        </w:rPr>
        <w:t> What exactly will I commit to?</w:t>
      </w:r>
    </w:p>
    <w:p w14:paraId="0EFCF889" w14:textId="77777777" w:rsidR="00BC5900" w:rsidRPr="00BC5900" w:rsidRDefault="00BC5900" w:rsidP="00BC5900">
      <w:pPr>
        <w:numPr>
          <w:ilvl w:val="0"/>
          <w:numId w:val="61"/>
        </w:numPr>
        <w:spacing w:before="100" w:beforeAutospacing="1" w:after="100" w:afterAutospacing="1" w:line="240" w:lineRule="auto"/>
        <w:rPr>
          <w:rFonts w:cstheme="minorHAnsi"/>
        </w:rPr>
      </w:pPr>
      <w:r w:rsidRPr="00BC5900">
        <w:rPr>
          <w:rFonts w:cstheme="minorHAnsi"/>
          <w:b/>
          <w:bCs/>
        </w:rPr>
        <w:t>Measurable:</w:t>
      </w:r>
      <w:r w:rsidRPr="00BC5900">
        <w:rPr>
          <w:rFonts w:cstheme="minorHAnsi"/>
        </w:rPr>
        <w:t> How will I track consistency or growth?</w:t>
      </w:r>
    </w:p>
    <w:p w14:paraId="19D74E27" w14:textId="77777777" w:rsidR="00BC5900" w:rsidRPr="00BC5900" w:rsidRDefault="00BC5900" w:rsidP="00BC5900">
      <w:pPr>
        <w:numPr>
          <w:ilvl w:val="0"/>
          <w:numId w:val="61"/>
        </w:numPr>
        <w:spacing w:before="100" w:beforeAutospacing="1" w:after="100" w:afterAutospacing="1" w:line="240" w:lineRule="auto"/>
        <w:rPr>
          <w:rFonts w:cstheme="minorHAnsi"/>
        </w:rPr>
      </w:pPr>
      <w:r w:rsidRPr="00BC5900">
        <w:rPr>
          <w:rFonts w:cstheme="minorHAnsi"/>
          <w:b/>
          <w:bCs/>
        </w:rPr>
        <w:t>Achievable:</w:t>
      </w:r>
      <w:r w:rsidRPr="00BC5900">
        <w:rPr>
          <w:rFonts w:cstheme="minorHAnsi"/>
        </w:rPr>
        <w:t> Is this realistic for my current season?</w:t>
      </w:r>
    </w:p>
    <w:p w14:paraId="73DDF25A" w14:textId="77777777" w:rsidR="00BC5900" w:rsidRPr="00BC5900" w:rsidRDefault="00BC5900" w:rsidP="00BC5900">
      <w:pPr>
        <w:numPr>
          <w:ilvl w:val="0"/>
          <w:numId w:val="61"/>
        </w:numPr>
        <w:spacing w:before="100" w:beforeAutospacing="1" w:after="100" w:afterAutospacing="1" w:line="240" w:lineRule="auto"/>
        <w:rPr>
          <w:rFonts w:cstheme="minorHAnsi"/>
        </w:rPr>
      </w:pPr>
      <w:r w:rsidRPr="00BC5900">
        <w:rPr>
          <w:rFonts w:cstheme="minorHAnsi"/>
          <w:b/>
          <w:bCs/>
        </w:rPr>
        <w:t>Realistic:</w:t>
      </w:r>
      <w:r w:rsidRPr="00BC5900">
        <w:rPr>
          <w:rFonts w:cstheme="minorHAnsi"/>
        </w:rPr>
        <w:t> Does this reflect God’s priorities, not my pressure?</w:t>
      </w:r>
    </w:p>
    <w:p w14:paraId="24A74BC7" w14:textId="77777777" w:rsidR="00BC5900" w:rsidRPr="00BC5900" w:rsidRDefault="00BC5900" w:rsidP="00BC5900">
      <w:pPr>
        <w:numPr>
          <w:ilvl w:val="0"/>
          <w:numId w:val="61"/>
        </w:numPr>
        <w:spacing w:before="100" w:beforeAutospacing="1" w:after="100" w:afterAutospacing="1" w:line="240" w:lineRule="auto"/>
        <w:rPr>
          <w:rFonts w:cstheme="minorHAnsi"/>
        </w:rPr>
      </w:pPr>
      <w:r w:rsidRPr="00BC5900">
        <w:rPr>
          <w:rFonts w:cstheme="minorHAnsi"/>
          <w:b/>
          <w:bCs/>
        </w:rPr>
        <w:t>Time-bound:</w:t>
      </w:r>
      <w:r w:rsidRPr="00BC5900">
        <w:rPr>
          <w:rFonts w:cstheme="minorHAnsi"/>
        </w:rPr>
        <w:t> When will I begin, and when will I evaluate progress?</w:t>
      </w:r>
    </w:p>
    <w:p w14:paraId="4112C61E"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i/>
          <w:iCs/>
        </w:rPr>
        <w:t>Example:</w:t>
      </w:r>
    </w:p>
    <w:p w14:paraId="084748EA" w14:textId="77777777" w:rsidR="00BC5900" w:rsidRPr="00BC5900" w:rsidRDefault="00BC5900" w:rsidP="00BC5900">
      <w:pPr>
        <w:numPr>
          <w:ilvl w:val="0"/>
          <w:numId w:val="62"/>
        </w:numPr>
        <w:spacing w:before="100" w:beforeAutospacing="1" w:after="100" w:afterAutospacing="1" w:line="240" w:lineRule="auto"/>
        <w:rPr>
          <w:rFonts w:cstheme="minorHAnsi"/>
        </w:rPr>
      </w:pPr>
      <w:r w:rsidRPr="00BC5900">
        <w:rPr>
          <w:rFonts w:cstheme="minorHAnsi"/>
          <w:b/>
          <w:bCs/>
        </w:rPr>
        <w:t>Repentance Goal:</w:t>
      </w:r>
      <w:r w:rsidRPr="00BC5900">
        <w:rPr>
          <w:rFonts w:cstheme="minorHAnsi"/>
        </w:rPr>
        <w:t> “I will create a weekly schedule that includes Sabbath and prioritize my family without overworking.”</w:t>
      </w:r>
    </w:p>
    <w:p w14:paraId="31C4EE95" w14:textId="77777777" w:rsidR="00BC5900" w:rsidRPr="00BC5900" w:rsidRDefault="00BC5900" w:rsidP="00BC5900">
      <w:pPr>
        <w:numPr>
          <w:ilvl w:val="0"/>
          <w:numId w:val="62"/>
        </w:numPr>
        <w:spacing w:before="100" w:beforeAutospacing="1" w:after="100" w:afterAutospacing="1" w:line="240" w:lineRule="auto"/>
        <w:rPr>
          <w:rFonts w:cstheme="minorHAnsi"/>
        </w:rPr>
      </w:pPr>
      <w:r w:rsidRPr="00BC5900">
        <w:rPr>
          <w:rFonts w:cstheme="minorHAnsi"/>
          <w:b/>
          <w:bCs/>
        </w:rPr>
        <w:t>Obedience Goal:</w:t>
      </w:r>
      <w:r w:rsidRPr="00BC5900">
        <w:rPr>
          <w:rFonts w:cstheme="minorHAnsi"/>
        </w:rPr>
        <w:t> “I will tithe consistently and give an additional offering each month to support ministry growth.”</w:t>
      </w:r>
    </w:p>
    <w:p w14:paraId="6B019F18"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Invite Accountability</w:t>
      </w:r>
      <w:r w:rsidRPr="00BC5900">
        <w:rPr>
          <w:rFonts w:cstheme="minorHAnsi"/>
        </w:rPr>
        <w:br/>
        <w:t>Who can help you stay consistent and celebrate your faithfulness?</w:t>
      </w:r>
    </w:p>
    <w:p w14:paraId="38415B2C"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Celebrate Obedience</w:t>
      </w:r>
      <w:r w:rsidRPr="00BC5900">
        <w:rPr>
          <w:rFonts w:cstheme="minorHAnsi"/>
        </w:rPr>
        <w:br/>
        <w:t>Faithfulness in small things prepares you for greater trust. Every act of obedience is seed for kingdom fruit.</w:t>
      </w:r>
    </w:p>
    <w:p w14:paraId="3E537FC6"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Prayer of Commitment</w:t>
      </w:r>
    </w:p>
    <w:p w14:paraId="2459B223"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i/>
          <w:iCs/>
        </w:rPr>
        <w:t>Lord, I acknowledge that everything I have comes from You.</w:t>
      </w:r>
      <w:r w:rsidRPr="00BC5900">
        <w:rPr>
          <w:rFonts w:cstheme="minorHAnsi"/>
          <w:i/>
          <w:iCs/>
        </w:rPr>
        <w:br/>
        <w:t>Teach me to live open-handed and faithful.</w:t>
      </w:r>
      <w:r w:rsidRPr="00BC5900">
        <w:rPr>
          <w:rFonts w:cstheme="minorHAnsi"/>
          <w:i/>
          <w:iCs/>
        </w:rPr>
        <w:br/>
        <w:t>Let my time, talents, and treasures reflect Your generosity and glory.</w:t>
      </w:r>
      <w:r w:rsidRPr="00BC5900">
        <w:rPr>
          <w:rFonts w:cstheme="minorHAnsi"/>
          <w:i/>
          <w:iCs/>
        </w:rPr>
        <w:br/>
        <w:t>May I hear You say, ‘Well done, good and faithful servant.’ Amen.</w:t>
      </w:r>
    </w:p>
    <w:p w14:paraId="2013AF13"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lastRenderedPageBreak/>
      </w:r>
      <w:r w:rsidR="00D46A82" w:rsidRPr="00BC5900">
        <w:rPr>
          <w:rFonts w:cstheme="minorHAnsi"/>
          <w:noProof/>
        </w:rPr>
        <w:pict w14:anchorId="242A2EB6">
          <v:rect id="_x0000_i1942" alt="" style="width:468pt;height:.05pt;mso-width-percent:0;mso-height-percent:0;mso-width-percent:0;mso-height-percent:0" o:hralign="center" o:hrstd="t" o:hr="t" fillcolor="#a0a0a0" stroked="f"/>
        </w:pict>
      </w:r>
    </w:p>
    <w:p w14:paraId="2E3034E2" w14:textId="77777777" w:rsidR="00BC5900" w:rsidRPr="00BC5900" w:rsidRDefault="00BC5900" w:rsidP="00BC5900">
      <w:pPr>
        <w:spacing w:before="100" w:beforeAutospacing="1" w:after="100" w:afterAutospacing="1" w:line="240" w:lineRule="auto"/>
        <w:rPr>
          <w:rFonts w:cstheme="minorHAnsi"/>
          <w:b/>
          <w:bCs/>
        </w:rPr>
      </w:pPr>
      <w:r w:rsidRPr="00BC5900">
        <w:rPr>
          <w:rFonts w:cstheme="minorHAnsi"/>
          <w:b/>
          <w:bCs/>
        </w:rPr>
        <w:t>Personal Reflection and Rating</w:t>
      </w:r>
    </w:p>
    <w:p w14:paraId="0A6998CC"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rPr>
        <w:t>Take a quiet moment before the Lord.</w:t>
      </w:r>
      <w:r w:rsidRPr="00BC5900">
        <w:rPr>
          <w:rFonts w:cstheme="minorHAnsi"/>
        </w:rPr>
        <w:br/>
        <w:t>Rate your current health in this area, not for judgment but for awareness.</w:t>
      </w:r>
      <w:r w:rsidRPr="00BC5900">
        <w:rPr>
          <w:rFonts w:cstheme="minorHAnsi"/>
        </w:rPr>
        <w:br/>
        <w:t>Use these numbers to measure your growth when you revisit this guide later.</w:t>
      </w:r>
    </w:p>
    <w:p w14:paraId="101783A8"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1–3:</w:t>
      </w:r>
      <w:r w:rsidRPr="00BC5900">
        <w:rPr>
          <w:rFonts w:cstheme="minorHAnsi"/>
        </w:rPr>
        <w:t> This area needs intentional renewal.</w:t>
      </w:r>
      <w:r w:rsidRPr="00BC5900">
        <w:rPr>
          <w:rFonts w:cstheme="minorHAnsi"/>
        </w:rPr>
        <w:br/>
      </w:r>
      <w:r w:rsidRPr="00BC5900">
        <w:rPr>
          <w:rFonts w:cstheme="minorHAnsi"/>
          <w:b/>
          <w:bCs/>
        </w:rPr>
        <w:t>4–6:</w:t>
      </w:r>
      <w:r w:rsidRPr="00BC5900">
        <w:rPr>
          <w:rFonts w:cstheme="minorHAnsi"/>
        </w:rPr>
        <w:t> Growth has begun, but consistency is needed.</w:t>
      </w:r>
      <w:r w:rsidRPr="00BC5900">
        <w:rPr>
          <w:rFonts w:cstheme="minorHAnsi"/>
        </w:rPr>
        <w:br/>
      </w:r>
      <w:r w:rsidRPr="00BC5900">
        <w:rPr>
          <w:rFonts w:cstheme="minorHAnsi"/>
          <w:b/>
          <w:bCs/>
        </w:rPr>
        <w:t>7–9:</w:t>
      </w:r>
      <w:r w:rsidRPr="00BC5900">
        <w:rPr>
          <w:rFonts w:cstheme="minorHAnsi"/>
        </w:rPr>
        <w:t> This area is healthy and bearing fruit.</w:t>
      </w:r>
      <w:r w:rsidRPr="00BC5900">
        <w:rPr>
          <w:rFonts w:cstheme="minorHAnsi"/>
        </w:rPr>
        <w:br/>
      </w:r>
      <w:r w:rsidRPr="00BC5900">
        <w:rPr>
          <w:rFonts w:cstheme="minorHAnsi"/>
          <w:b/>
          <w:bCs/>
        </w:rPr>
        <w:t>10:</w:t>
      </w:r>
      <w:r w:rsidRPr="00BC5900">
        <w:rPr>
          <w:rFonts w:cstheme="minorHAnsi"/>
        </w:rPr>
        <w:t> This area is flourishing in grace.</w:t>
      </w:r>
    </w:p>
    <w:p w14:paraId="71228AB0" w14:textId="77777777" w:rsidR="00BC5900" w:rsidRPr="00BC5900" w:rsidRDefault="00BC5900" w:rsidP="00BC5900">
      <w:pPr>
        <w:spacing w:before="100" w:beforeAutospacing="1" w:after="100" w:afterAutospacing="1" w:line="240" w:lineRule="auto"/>
        <w:rPr>
          <w:rFonts w:cstheme="minorHAnsi"/>
        </w:rPr>
      </w:pPr>
      <w:r w:rsidRPr="00BC5900">
        <w:rPr>
          <w:rFonts w:cstheme="minorHAnsi"/>
          <w:b/>
          <w:bCs/>
        </w:rPr>
        <w:t>My Current Rating:</w:t>
      </w:r>
      <w:r w:rsidRPr="00BC5900">
        <w:rPr>
          <w:rFonts w:cstheme="minorHAnsi"/>
        </w:rPr>
        <w:t> _______</w:t>
      </w:r>
      <w:r w:rsidRPr="00BC5900">
        <w:rPr>
          <w:rFonts w:cstheme="minorHAnsi"/>
        </w:rPr>
        <w:br/>
      </w:r>
      <w:r w:rsidRPr="00BC5900">
        <w:rPr>
          <w:rFonts w:cstheme="minorHAnsi"/>
          <w:b/>
          <w:bCs/>
        </w:rPr>
        <w:t>One Sentence Reflection:</w:t>
      </w:r>
      <w:r w:rsidRPr="00BC5900">
        <w:rPr>
          <w:rFonts w:cstheme="minorHAnsi"/>
        </w:rPr>
        <w:t> ___________________________________________</w:t>
      </w:r>
      <w:r w:rsidRPr="00BC5900">
        <w:rPr>
          <w:rFonts w:cstheme="minorHAnsi"/>
        </w:rPr>
        <w:br/>
      </w:r>
      <w:r w:rsidRPr="00BC5900">
        <w:rPr>
          <w:rFonts w:cstheme="minorHAnsi"/>
          <w:b/>
          <w:bCs/>
        </w:rPr>
        <w:t>Next Review Date:</w:t>
      </w:r>
      <w:r w:rsidRPr="00BC5900">
        <w:rPr>
          <w:rFonts w:cstheme="minorHAnsi"/>
        </w:rPr>
        <w:t> ______________________</w:t>
      </w:r>
    </w:p>
    <w:p w14:paraId="552F66CA" w14:textId="77777777" w:rsidR="00BC5900" w:rsidRPr="00BC5900" w:rsidRDefault="00D46A82" w:rsidP="00BC5900">
      <w:pPr>
        <w:spacing w:before="100" w:beforeAutospacing="1" w:after="100" w:afterAutospacing="1" w:line="240" w:lineRule="auto"/>
        <w:rPr>
          <w:rFonts w:cstheme="minorHAnsi"/>
        </w:rPr>
      </w:pPr>
      <w:r w:rsidRPr="00BC5900">
        <w:rPr>
          <w:rFonts w:cstheme="minorHAnsi"/>
          <w:noProof/>
        </w:rPr>
      </w:r>
      <w:r w:rsidR="00D46A82" w:rsidRPr="00BC5900">
        <w:rPr>
          <w:rFonts w:cstheme="minorHAnsi"/>
          <w:noProof/>
        </w:rPr>
        <w:pict w14:anchorId="67F6D7B1">
          <v:rect id="_x0000_i1941" alt="" style="width:468pt;height:.05pt;mso-width-percent:0;mso-height-percent:0;mso-width-percent:0;mso-height-percent:0" o:hralign="center" o:hrstd="t" o:hr="t" fillcolor="#a0a0a0" stroked="f"/>
        </w:pict>
      </w:r>
    </w:p>
    <w:p w14:paraId="6A7BFD4F" w14:textId="6DEAEB24" w:rsidR="003157C4" w:rsidRDefault="003157C4">
      <w:pPr>
        <w:rPr>
          <w:rFonts w:cstheme="minorHAnsi"/>
        </w:rPr>
      </w:pPr>
      <w:r>
        <w:rPr>
          <w:rFonts w:cstheme="minorHAnsi"/>
        </w:rPr>
        <w:br w:type="page"/>
      </w:r>
    </w:p>
    <w:p w14:paraId="7349532A" w14:textId="4D6EB617" w:rsidR="003157C4" w:rsidRPr="003157C4" w:rsidRDefault="00D46A82" w:rsidP="00D46A82">
      <w:pPr>
        <w:spacing w:before="100" w:beforeAutospacing="1" w:after="100" w:afterAutospacing="1" w:line="240" w:lineRule="auto"/>
        <w:ind w:left="389"/>
        <w:jc w:val="center"/>
        <w:rPr>
          <w:rFonts w:cstheme="minorHAnsi"/>
        </w:rPr>
      </w:pPr>
      <w:r>
        <w:rPr>
          <w:rFonts w:asciiTheme="majorHAnsi" w:eastAsiaTheme="majorEastAsia" w:hAnsiTheme="majorHAnsi" w:cstheme="majorBidi"/>
          <w:b/>
          <w:bCs/>
          <w:color w:val="E09B3B" w:themeColor="accent1"/>
          <w:sz w:val="38"/>
          <w:szCs w:val="26"/>
        </w:rPr>
        <w:lastRenderedPageBreak/>
        <w:t>Closing Benediction &amp; Commission</w:t>
      </w:r>
    </w:p>
    <w:p w14:paraId="768008F7" w14:textId="516360C1" w:rsidR="003157C4" w:rsidRDefault="003157C4" w:rsidP="00D46A82">
      <w:pPr>
        <w:spacing w:before="100" w:beforeAutospacing="1" w:after="100" w:afterAutospacing="1" w:line="240" w:lineRule="auto"/>
        <w:jc w:val="center"/>
        <w:rPr>
          <w:rFonts w:ascii="MS Gothic" w:eastAsia="MS Gothic" w:hAnsi="MS Gothic" w:cs="MS Gothic"/>
          <w:i/>
          <w:iCs/>
        </w:rPr>
      </w:pPr>
      <w:r w:rsidRPr="003157C4">
        <w:rPr>
          <w:rFonts w:cstheme="minorHAnsi"/>
          <w:i/>
          <w:iCs/>
        </w:rPr>
        <w:t>“Now may the God of peace Himself sanctify you completely, and may your whole spirit and soul and body be kept blameless at the coming of our Lord Jesus Christ. He who calls you is faithful; He will surely do it</w:t>
      </w:r>
      <w:r w:rsidR="00FD67D5" w:rsidRPr="003157C4">
        <w:rPr>
          <w:rFonts w:cstheme="minorHAnsi"/>
          <w:i/>
          <w:iCs/>
        </w:rPr>
        <w:t>.”</w:t>
      </w:r>
      <w:r w:rsidR="00FD67D5" w:rsidRPr="003157C4">
        <w:rPr>
          <w:rFonts w:ascii="MS Gothic" w:eastAsia="MS Gothic" w:hAnsi="MS Gothic" w:cs="MS Gothic" w:hint="eastAsia"/>
          <w:i/>
          <w:iCs/>
        </w:rPr>
        <w:t xml:space="preserve"> 【</w:t>
      </w:r>
      <w:r w:rsidRPr="003157C4">
        <w:rPr>
          <w:rFonts w:cstheme="minorHAnsi"/>
          <w:i/>
          <w:iCs/>
        </w:rPr>
        <w:t>1</w:t>
      </w:r>
      <w:r w:rsidRPr="003157C4">
        <w:rPr>
          <w:rFonts w:ascii="MS Gothic" w:eastAsia="MS Gothic" w:hAnsi="MS Gothic" w:cs="MS Gothic" w:hint="eastAsia"/>
          <w:i/>
          <w:iCs/>
        </w:rPr>
        <w:t>】</w:t>
      </w:r>
    </w:p>
    <w:p w14:paraId="1F1FF151" w14:textId="27796F11" w:rsidR="00D46A82" w:rsidRPr="003157C4" w:rsidRDefault="00D46A82" w:rsidP="00D46A82">
      <w:pPr>
        <w:spacing w:before="100" w:beforeAutospacing="1" w:after="100" w:afterAutospacing="1" w:line="240" w:lineRule="auto"/>
        <w:jc w:val="center"/>
        <w:rPr>
          <w:rFonts w:cstheme="minorHAnsi"/>
          <w:i/>
          <w:iCs/>
        </w:rPr>
      </w:pPr>
      <w:r w:rsidRPr="00BC5900">
        <w:rPr>
          <w:rFonts w:cstheme="minorHAnsi"/>
          <w:noProof/>
        </w:rPr>
      </w:r>
      <w:r w:rsidR="00D46A82" w:rsidRPr="00BC5900">
        <w:rPr>
          <w:rFonts w:cstheme="minorHAnsi"/>
          <w:noProof/>
        </w:rPr>
        <w:pict w14:anchorId="1B8B6A63">
          <v:rect id="_x0000_i1940" alt="" style="width:468pt;height:.05pt;mso-width-percent:0;mso-height-percent:0;mso-width-percent:0;mso-height-percent:0" o:hralign="center" o:hrstd="t" o:hr="t" fillcolor="#a0a0a0" stroked="f"/>
        </w:pict>
      </w:r>
    </w:p>
    <w:p w14:paraId="28E4E112"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rPr>
        <w:t>Beloved, you have sat at the Table of grace and been met by the Living Water.</w:t>
      </w:r>
      <w:r w:rsidRPr="003157C4">
        <w:rPr>
          <w:rFonts w:cstheme="minorHAnsi"/>
        </w:rPr>
        <w:br/>
        <w:t>You have tasted and seen that the Lord is good, and His steadfast love endures forever.</w:t>
      </w:r>
      <w:r w:rsidRPr="003157C4">
        <w:rPr>
          <w:rFonts w:ascii="MS Gothic" w:eastAsia="MS Gothic" w:hAnsi="MS Gothic" w:cs="MS Gothic" w:hint="eastAsia"/>
        </w:rPr>
        <w:t>【</w:t>
      </w:r>
      <w:r w:rsidRPr="003157C4">
        <w:rPr>
          <w:rFonts w:cstheme="minorHAnsi"/>
        </w:rPr>
        <w:t>2</w:t>
      </w:r>
      <w:r w:rsidRPr="003157C4">
        <w:rPr>
          <w:rFonts w:ascii="MS Gothic" w:eastAsia="MS Gothic" w:hAnsi="MS Gothic" w:cs="MS Gothic" w:hint="eastAsia"/>
        </w:rPr>
        <w:t>】</w:t>
      </w:r>
      <w:r w:rsidRPr="003157C4">
        <w:rPr>
          <w:rFonts w:cstheme="minorHAnsi"/>
        </w:rPr>
        <w:br/>
        <w:t>The One who began a good work in you will carry it on to completion until the day of Christ Jesus.</w:t>
      </w:r>
      <w:r w:rsidRPr="003157C4">
        <w:rPr>
          <w:rFonts w:ascii="MS Gothic" w:eastAsia="MS Gothic" w:hAnsi="MS Gothic" w:cs="MS Gothic" w:hint="eastAsia"/>
        </w:rPr>
        <w:t>【</w:t>
      </w:r>
      <w:r w:rsidRPr="003157C4">
        <w:rPr>
          <w:rFonts w:cstheme="minorHAnsi"/>
        </w:rPr>
        <w:t>3</w:t>
      </w:r>
      <w:r w:rsidRPr="003157C4">
        <w:rPr>
          <w:rFonts w:ascii="MS Gothic" w:eastAsia="MS Gothic" w:hAnsi="MS Gothic" w:cs="MS Gothic" w:hint="eastAsia"/>
        </w:rPr>
        <w:t>】</w:t>
      </w:r>
    </w:p>
    <w:p w14:paraId="6F9B3465"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rPr>
        <w:t>May your roots go down deep into the love of Christ, so that you may have power to grasp how wide, how long, how high, and how deep His love truly is.</w:t>
      </w:r>
      <w:r w:rsidRPr="003157C4">
        <w:rPr>
          <w:rFonts w:ascii="MS Gothic" w:eastAsia="MS Gothic" w:hAnsi="MS Gothic" w:cs="MS Gothic" w:hint="eastAsia"/>
        </w:rPr>
        <w:t>【</w:t>
      </w:r>
      <w:r w:rsidRPr="003157C4">
        <w:rPr>
          <w:rFonts w:cstheme="minorHAnsi"/>
        </w:rPr>
        <w:t>4</w:t>
      </w:r>
      <w:r w:rsidRPr="003157C4">
        <w:rPr>
          <w:rFonts w:ascii="MS Gothic" w:eastAsia="MS Gothic" w:hAnsi="MS Gothic" w:cs="MS Gothic" w:hint="eastAsia"/>
        </w:rPr>
        <w:t>】</w:t>
      </w:r>
      <w:r w:rsidRPr="003157C4">
        <w:rPr>
          <w:rFonts w:cstheme="minorHAnsi"/>
        </w:rPr>
        <w:br/>
        <w:t>May your mind be renewed by the Spirit of truth, taking every thought captive to the obedience of Christ.</w:t>
      </w:r>
      <w:r w:rsidRPr="003157C4">
        <w:rPr>
          <w:rFonts w:ascii="MS Gothic" w:eastAsia="MS Gothic" w:hAnsi="MS Gothic" w:cs="MS Gothic" w:hint="eastAsia"/>
        </w:rPr>
        <w:t>【</w:t>
      </w:r>
      <w:r w:rsidRPr="003157C4">
        <w:rPr>
          <w:rFonts w:cstheme="minorHAnsi"/>
        </w:rPr>
        <w:t>5</w:t>
      </w:r>
      <w:r w:rsidRPr="003157C4">
        <w:rPr>
          <w:rFonts w:ascii="MS Gothic" w:eastAsia="MS Gothic" w:hAnsi="MS Gothic" w:cs="MS Gothic" w:hint="eastAsia"/>
        </w:rPr>
        <w:t>】</w:t>
      </w:r>
      <w:r w:rsidRPr="003157C4">
        <w:rPr>
          <w:rFonts w:cstheme="minorHAnsi"/>
        </w:rPr>
        <w:br/>
        <w:t>May your heart be guarded by the peace of God, which surpasses understanding and keeps you steadfast in His will.</w:t>
      </w:r>
      <w:r w:rsidRPr="003157C4">
        <w:rPr>
          <w:rFonts w:ascii="MS Gothic" w:eastAsia="MS Gothic" w:hAnsi="MS Gothic" w:cs="MS Gothic" w:hint="eastAsia"/>
        </w:rPr>
        <w:t>【</w:t>
      </w:r>
      <w:r w:rsidRPr="003157C4">
        <w:rPr>
          <w:rFonts w:cstheme="minorHAnsi"/>
        </w:rPr>
        <w:t>6</w:t>
      </w:r>
      <w:r w:rsidRPr="003157C4">
        <w:rPr>
          <w:rFonts w:ascii="MS Gothic" w:eastAsia="MS Gothic" w:hAnsi="MS Gothic" w:cs="MS Gothic" w:hint="eastAsia"/>
        </w:rPr>
        <w:t>】</w:t>
      </w:r>
    </w:p>
    <w:p w14:paraId="3036041F"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rPr>
        <w:t>As you go, remember that your body is a temple of the Holy Spirit, bought with a price—therefore, glorify God in your body.</w:t>
      </w:r>
      <w:r w:rsidRPr="003157C4">
        <w:rPr>
          <w:rFonts w:ascii="MS Gothic" w:eastAsia="MS Gothic" w:hAnsi="MS Gothic" w:cs="MS Gothic" w:hint="eastAsia"/>
        </w:rPr>
        <w:t>【</w:t>
      </w:r>
      <w:r w:rsidRPr="003157C4">
        <w:rPr>
          <w:rFonts w:cstheme="minorHAnsi"/>
        </w:rPr>
        <w:t>7</w:t>
      </w:r>
      <w:r w:rsidRPr="003157C4">
        <w:rPr>
          <w:rFonts w:ascii="MS Gothic" w:eastAsia="MS Gothic" w:hAnsi="MS Gothic" w:cs="MS Gothic" w:hint="eastAsia"/>
        </w:rPr>
        <w:t>】</w:t>
      </w:r>
      <w:r w:rsidRPr="003157C4">
        <w:rPr>
          <w:rFonts w:cstheme="minorHAnsi"/>
        </w:rPr>
        <w:br/>
        <w:t>Let your hands be the instruments of His mercy, your words seasoned with grace, and your steps ordered by the Lord.</w:t>
      </w:r>
      <w:r w:rsidRPr="003157C4">
        <w:rPr>
          <w:rFonts w:ascii="MS Gothic" w:eastAsia="MS Gothic" w:hAnsi="MS Gothic" w:cs="MS Gothic" w:hint="eastAsia"/>
        </w:rPr>
        <w:t>【</w:t>
      </w:r>
      <w:r w:rsidRPr="003157C4">
        <w:rPr>
          <w:rFonts w:cstheme="minorHAnsi"/>
        </w:rPr>
        <w:t>8</w:t>
      </w:r>
      <w:r w:rsidRPr="003157C4">
        <w:rPr>
          <w:rFonts w:ascii="MS Gothic" w:eastAsia="MS Gothic" w:hAnsi="MS Gothic" w:cs="MS Gothic" w:hint="eastAsia"/>
        </w:rPr>
        <w:t>】</w:t>
      </w:r>
    </w:p>
    <w:p w14:paraId="2348F5CD"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rPr>
        <w:t>Walk humbly with your God, love mercy, and do justice.</w:t>
      </w:r>
      <w:r w:rsidRPr="003157C4">
        <w:rPr>
          <w:rFonts w:ascii="MS Gothic" w:eastAsia="MS Gothic" w:hAnsi="MS Gothic" w:cs="MS Gothic" w:hint="eastAsia"/>
        </w:rPr>
        <w:t>【</w:t>
      </w:r>
      <w:r w:rsidRPr="003157C4">
        <w:rPr>
          <w:rFonts w:cstheme="minorHAnsi"/>
        </w:rPr>
        <w:t>9</w:t>
      </w:r>
      <w:r w:rsidRPr="003157C4">
        <w:rPr>
          <w:rFonts w:ascii="MS Gothic" w:eastAsia="MS Gothic" w:hAnsi="MS Gothic" w:cs="MS Gothic" w:hint="eastAsia"/>
        </w:rPr>
        <w:t>】</w:t>
      </w:r>
      <w:r w:rsidRPr="003157C4">
        <w:rPr>
          <w:rFonts w:cstheme="minorHAnsi"/>
        </w:rPr>
        <w:br/>
        <w:t>Do not grow weary in doing good, for in due season you will reap if you do not give up.</w:t>
      </w:r>
      <w:r w:rsidRPr="003157C4">
        <w:rPr>
          <w:rFonts w:ascii="MS Gothic" w:eastAsia="MS Gothic" w:hAnsi="MS Gothic" w:cs="MS Gothic" w:hint="eastAsia"/>
        </w:rPr>
        <w:t>【</w:t>
      </w:r>
      <w:r w:rsidRPr="003157C4">
        <w:rPr>
          <w:rFonts w:cstheme="minorHAnsi"/>
        </w:rPr>
        <w:t>10</w:t>
      </w:r>
      <w:r w:rsidRPr="003157C4">
        <w:rPr>
          <w:rFonts w:ascii="MS Gothic" w:eastAsia="MS Gothic" w:hAnsi="MS Gothic" w:cs="MS Gothic" w:hint="eastAsia"/>
        </w:rPr>
        <w:t>】</w:t>
      </w:r>
      <w:r w:rsidRPr="003157C4">
        <w:rPr>
          <w:rFonts w:cstheme="minorHAnsi"/>
        </w:rPr>
        <w:br/>
        <w:t>Let your light so shine before others, that they may see your good works and give glory to your Father in heaven.</w:t>
      </w:r>
      <w:r w:rsidRPr="003157C4">
        <w:rPr>
          <w:rFonts w:ascii="MS Gothic" w:eastAsia="MS Gothic" w:hAnsi="MS Gothic" w:cs="MS Gothic" w:hint="eastAsia"/>
        </w:rPr>
        <w:t>【</w:t>
      </w:r>
      <w:r w:rsidRPr="003157C4">
        <w:rPr>
          <w:rFonts w:cstheme="minorHAnsi"/>
        </w:rPr>
        <w:t>11</w:t>
      </w:r>
      <w:r w:rsidRPr="003157C4">
        <w:rPr>
          <w:rFonts w:ascii="MS Gothic" w:eastAsia="MS Gothic" w:hAnsi="MS Gothic" w:cs="MS Gothic" w:hint="eastAsia"/>
        </w:rPr>
        <w:t>】</w:t>
      </w:r>
    </w:p>
    <w:p w14:paraId="410A7976"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rPr>
        <w:t>And when you stumble, may His mercy lift you up.</w:t>
      </w:r>
      <w:r w:rsidRPr="003157C4">
        <w:rPr>
          <w:rFonts w:cstheme="minorHAnsi"/>
        </w:rPr>
        <w:br/>
        <w:t>When you are weary, may His Spirit renew your strength.</w:t>
      </w:r>
      <w:r w:rsidRPr="003157C4">
        <w:rPr>
          <w:rFonts w:cstheme="minorHAnsi"/>
        </w:rPr>
        <w:br/>
        <w:t>When you are uncertain, may His Word be your anchor and His voice your peace.</w:t>
      </w:r>
    </w:p>
    <w:p w14:paraId="49E2825A"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rPr>
        <w:t>May the grace of the Lord Jesus Christ,</w:t>
      </w:r>
      <w:r w:rsidRPr="003157C4">
        <w:rPr>
          <w:rFonts w:cstheme="minorHAnsi"/>
        </w:rPr>
        <w:br/>
        <w:t>the love of God the Father,</w:t>
      </w:r>
      <w:r w:rsidRPr="003157C4">
        <w:rPr>
          <w:rFonts w:cstheme="minorHAnsi"/>
        </w:rPr>
        <w:br/>
        <w:t>and the fellowship of the Holy Spirit</w:t>
      </w:r>
      <w:r w:rsidRPr="003157C4">
        <w:rPr>
          <w:rFonts w:cstheme="minorHAnsi"/>
        </w:rPr>
        <w:br/>
        <w:t>be with you and go before you.</w:t>
      </w:r>
      <w:r w:rsidRPr="003157C4">
        <w:rPr>
          <w:rFonts w:ascii="MS Gothic" w:eastAsia="MS Gothic" w:hAnsi="MS Gothic" w:cs="MS Gothic" w:hint="eastAsia"/>
        </w:rPr>
        <w:t>【</w:t>
      </w:r>
      <w:r w:rsidRPr="003157C4">
        <w:rPr>
          <w:rFonts w:cstheme="minorHAnsi"/>
        </w:rPr>
        <w:t>12</w:t>
      </w:r>
      <w:r w:rsidRPr="003157C4">
        <w:rPr>
          <w:rFonts w:ascii="MS Gothic" w:eastAsia="MS Gothic" w:hAnsi="MS Gothic" w:cs="MS Gothic" w:hint="eastAsia"/>
        </w:rPr>
        <w:t>】</w:t>
      </w:r>
    </w:p>
    <w:p w14:paraId="11AF9269" w14:textId="3594F089" w:rsidR="003157C4" w:rsidRPr="003157C4" w:rsidRDefault="003157C4" w:rsidP="00D46A82">
      <w:pPr>
        <w:spacing w:before="100" w:beforeAutospacing="1" w:after="100" w:afterAutospacing="1" w:line="240" w:lineRule="auto"/>
        <w:rPr>
          <w:rFonts w:cstheme="minorHAnsi"/>
        </w:rPr>
      </w:pPr>
      <w:r w:rsidRPr="003157C4">
        <w:rPr>
          <w:rFonts w:cstheme="minorHAnsi"/>
        </w:rPr>
        <w:t>Now, go in peace</w:t>
      </w:r>
      <w:r w:rsidR="00D46A82">
        <w:rPr>
          <w:rFonts w:cstheme="minorHAnsi"/>
        </w:rPr>
        <w:t xml:space="preserve">, </w:t>
      </w:r>
      <w:r w:rsidRPr="003157C4">
        <w:rPr>
          <w:rFonts w:cstheme="minorHAnsi"/>
        </w:rPr>
        <w:br/>
        <w:t>To love the Lord with all your heart, soul, mind, and strength,</w:t>
      </w:r>
      <w:r w:rsidRPr="003157C4">
        <w:rPr>
          <w:rFonts w:cstheme="minorHAnsi"/>
        </w:rPr>
        <w:br/>
        <w:t>To serve His people with compassion,</w:t>
      </w:r>
      <w:r w:rsidRPr="003157C4">
        <w:rPr>
          <w:rFonts w:cstheme="minorHAnsi"/>
        </w:rPr>
        <w:br/>
        <w:t>And to live as one who has been filled, renewed, and sent.</w:t>
      </w:r>
    </w:p>
    <w:p w14:paraId="17908636" w14:textId="58CD95A4" w:rsidR="003157C4" w:rsidRPr="003157C4" w:rsidRDefault="003157C4" w:rsidP="00D46A82">
      <w:pPr>
        <w:spacing w:before="100" w:beforeAutospacing="1" w:after="100" w:afterAutospacing="1" w:line="240" w:lineRule="auto"/>
        <w:rPr>
          <w:rFonts w:cstheme="minorHAnsi"/>
        </w:rPr>
      </w:pPr>
      <w:r w:rsidRPr="003157C4">
        <w:rPr>
          <w:rFonts w:cstheme="minorHAnsi"/>
          <w:i/>
          <w:iCs/>
        </w:rPr>
        <w:lastRenderedPageBreak/>
        <w:t>“And the Lord will guide you continually, and satisfy your desire in scorched places, and make your bones strong;</w:t>
      </w:r>
      <w:r w:rsidRPr="003157C4">
        <w:rPr>
          <w:rFonts w:cstheme="minorHAnsi"/>
          <w:i/>
          <w:iCs/>
        </w:rPr>
        <w:br/>
        <w:t>You shall be like a watered garden, like a spring of water whose waters do not fail</w:t>
      </w:r>
      <w:r w:rsidR="00FD67D5" w:rsidRPr="003157C4">
        <w:rPr>
          <w:rFonts w:cstheme="minorHAnsi"/>
          <w:i/>
          <w:iCs/>
        </w:rPr>
        <w:t>.”</w:t>
      </w:r>
      <w:r w:rsidR="00FD67D5" w:rsidRPr="003157C4">
        <w:rPr>
          <w:rFonts w:ascii="MS Gothic" w:eastAsia="MS Gothic" w:hAnsi="MS Gothic" w:cs="MS Gothic" w:hint="eastAsia"/>
        </w:rPr>
        <w:t xml:space="preserve"> 【</w:t>
      </w:r>
      <w:r w:rsidRPr="003157C4">
        <w:rPr>
          <w:rFonts w:cstheme="minorHAnsi"/>
        </w:rPr>
        <w:t>13</w:t>
      </w:r>
      <w:r w:rsidRPr="003157C4">
        <w:rPr>
          <w:rFonts w:ascii="MS Gothic" w:eastAsia="MS Gothic" w:hAnsi="MS Gothic" w:cs="MS Gothic" w:hint="eastAsia"/>
        </w:rPr>
        <w:t>】</w:t>
      </w:r>
    </w:p>
    <w:p w14:paraId="1E7984B6" w14:textId="77777777" w:rsidR="003157C4" w:rsidRPr="003157C4" w:rsidRDefault="003157C4" w:rsidP="00D46A82">
      <w:pPr>
        <w:spacing w:before="100" w:beforeAutospacing="1" w:after="100" w:afterAutospacing="1" w:line="240" w:lineRule="auto"/>
        <w:rPr>
          <w:rFonts w:cstheme="minorHAnsi"/>
        </w:rPr>
      </w:pPr>
      <w:r w:rsidRPr="003157C4">
        <w:rPr>
          <w:rFonts w:cstheme="minorHAnsi"/>
          <w:b/>
          <w:bCs/>
        </w:rPr>
        <w:t>Amen.</w:t>
      </w:r>
    </w:p>
    <w:p w14:paraId="42A5DA3B" w14:textId="77777777" w:rsidR="00594C24" w:rsidRDefault="00D46A82" w:rsidP="003157C4">
      <w:pPr>
        <w:spacing w:before="100" w:beforeAutospacing="1" w:after="100" w:afterAutospacing="1" w:line="240" w:lineRule="auto"/>
        <w:rPr>
          <w:rFonts w:cstheme="minorHAnsi"/>
        </w:rPr>
      </w:pPr>
      <w:r w:rsidRPr="003157C4">
        <w:rPr>
          <w:rFonts w:cstheme="minorHAnsi"/>
          <w:noProof/>
        </w:rPr>
      </w:r>
      <w:r w:rsidR="00D46A82" w:rsidRPr="003157C4">
        <w:rPr>
          <w:rFonts w:cstheme="minorHAnsi"/>
          <w:noProof/>
        </w:rPr>
        <w:pict w14:anchorId="32677356">
          <v:rect id="_x0000_i1939" alt="" style="width:468pt;height:.05pt;mso-width-percent:0;mso-height-percent:0;mso-width-percent:0;mso-height-percent:0" o:hralign="center" o:hrstd="t" o:hr="t" fillcolor="#a0a0a0" stroked="f"/>
        </w:pict>
      </w:r>
    </w:p>
    <w:p w14:paraId="072575C6" w14:textId="035A84D0" w:rsidR="003157C4" w:rsidRPr="003157C4" w:rsidRDefault="003157C4" w:rsidP="003157C4">
      <w:pPr>
        <w:spacing w:before="100" w:beforeAutospacing="1" w:after="100" w:afterAutospacing="1" w:line="240" w:lineRule="auto"/>
        <w:rPr>
          <w:rFonts w:cstheme="minorHAnsi"/>
        </w:rPr>
      </w:pPr>
      <w:r w:rsidRPr="003157C4">
        <w:rPr>
          <w:rFonts w:cstheme="minorHAnsi"/>
          <w:b/>
          <w:bCs/>
        </w:rPr>
        <w:t>Scripture References</w:t>
      </w:r>
    </w:p>
    <w:p w14:paraId="4323E87F"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1 Thessalonians 5:23–24</w:t>
      </w:r>
    </w:p>
    <w:p w14:paraId="539B397C"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Psalm 34:8</w:t>
      </w:r>
    </w:p>
    <w:p w14:paraId="04F932BA"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Philippians 1:6</w:t>
      </w:r>
    </w:p>
    <w:p w14:paraId="671BB387"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Ephesians 3:17–19</w:t>
      </w:r>
    </w:p>
    <w:p w14:paraId="2CC33775"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2 Corinthians 10:5</w:t>
      </w:r>
    </w:p>
    <w:p w14:paraId="58334F2E"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Philippians 4:7</w:t>
      </w:r>
    </w:p>
    <w:p w14:paraId="43718315"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1 Corinthians 6:19–20</w:t>
      </w:r>
    </w:p>
    <w:p w14:paraId="74BEA1A1"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Psalm 37:23; Colossians 4:6</w:t>
      </w:r>
    </w:p>
    <w:p w14:paraId="504B97FF"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Micah 6:8</w:t>
      </w:r>
    </w:p>
    <w:p w14:paraId="7F12EADF"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Galatians 6:9</w:t>
      </w:r>
    </w:p>
    <w:p w14:paraId="13C97A08"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Matthew 5:16</w:t>
      </w:r>
    </w:p>
    <w:p w14:paraId="335B32B0"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2 Corinthians 13:14</w:t>
      </w:r>
    </w:p>
    <w:p w14:paraId="4CB4631A" w14:textId="77777777" w:rsidR="003157C4" w:rsidRPr="003157C4" w:rsidRDefault="003157C4" w:rsidP="003157C4">
      <w:pPr>
        <w:numPr>
          <w:ilvl w:val="0"/>
          <w:numId w:val="63"/>
        </w:numPr>
        <w:spacing w:before="100" w:beforeAutospacing="1" w:after="100" w:afterAutospacing="1" w:line="240" w:lineRule="auto"/>
        <w:rPr>
          <w:rFonts w:cstheme="minorHAnsi"/>
        </w:rPr>
      </w:pPr>
      <w:r w:rsidRPr="003157C4">
        <w:rPr>
          <w:rFonts w:cstheme="minorHAnsi"/>
        </w:rPr>
        <w:t>Isaiah 58:11</w:t>
      </w:r>
    </w:p>
    <w:p w14:paraId="684BA841" w14:textId="2DDC8B8A" w:rsidR="00D46A82" w:rsidRDefault="00D46A82">
      <w:pPr>
        <w:rPr>
          <w:rFonts w:cstheme="minorHAnsi"/>
        </w:rPr>
      </w:pPr>
      <w:r>
        <w:rPr>
          <w:rFonts w:cstheme="minorHAnsi"/>
        </w:rPr>
        <w:br w:type="page"/>
      </w:r>
    </w:p>
    <w:p w14:paraId="2AC5E70C" w14:textId="43D51DC5" w:rsidR="00D46A82" w:rsidRPr="003157C4" w:rsidRDefault="00D46A82" w:rsidP="00D46A82">
      <w:pPr>
        <w:spacing w:before="100" w:beforeAutospacing="1" w:after="100" w:afterAutospacing="1" w:line="240" w:lineRule="auto"/>
        <w:jc w:val="center"/>
        <w:rPr>
          <w:rFonts w:cstheme="minorHAnsi"/>
        </w:rPr>
      </w:pPr>
      <w:r>
        <w:rPr>
          <w:rFonts w:asciiTheme="majorHAnsi" w:eastAsiaTheme="majorEastAsia" w:hAnsiTheme="majorHAnsi" w:cstheme="majorBidi"/>
          <w:b/>
          <w:bCs/>
          <w:color w:val="E09B3B" w:themeColor="accent1"/>
          <w:sz w:val="38"/>
          <w:szCs w:val="26"/>
        </w:rPr>
        <w:lastRenderedPageBreak/>
        <w:t>Bibliography &amp; Source References</w:t>
      </w:r>
      <w:r w:rsidRPr="00D46A82">
        <w:rPr>
          <w:rFonts w:cstheme="minorHAnsi"/>
          <w:noProof/>
        </w:rPr>
      </w:r>
      <w:r w:rsidR="00D46A82" w:rsidRPr="00D46A82">
        <w:rPr>
          <w:rFonts w:cstheme="minorHAnsi"/>
          <w:noProof/>
        </w:rPr>
        <w:pict w14:anchorId="284D5913">
          <v:rect id="_x0000_i1938" alt="" style="width:468pt;height:.05pt;mso-width-percent:0;mso-height-percent:0;mso-width-percent:0;mso-height-percent:0" o:hralign="center" o:hrstd="t" o:hr="t" fillcolor="#a0a0a0" stroked="f"/>
        </w:pict>
      </w:r>
    </w:p>
    <w:p w14:paraId="259E14BA" w14:textId="77777777" w:rsidR="00D46A82" w:rsidRPr="00D46A82" w:rsidRDefault="00D46A82" w:rsidP="00D46A82">
      <w:pPr>
        <w:spacing w:before="100" w:beforeAutospacing="1" w:after="100" w:afterAutospacing="1" w:line="240" w:lineRule="auto"/>
        <w:rPr>
          <w:rFonts w:cstheme="minorHAnsi"/>
          <w:b/>
          <w:bCs/>
        </w:rPr>
      </w:pPr>
      <w:r w:rsidRPr="00D46A82">
        <w:rPr>
          <w:rFonts w:cstheme="minorHAnsi"/>
          <w:b/>
          <w:bCs/>
        </w:rPr>
        <w:t>Quoted Authors &amp; Works</w:t>
      </w:r>
    </w:p>
    <w:p w14:paraId="3AD74FB8" w14:textId="784EB26B" w:rsidR="00FD67D5" w:rsidRDefault="00D46A82" w:rsidP="00FD67D5">
      <w:pPr>
        <w:spacing w:before="100" w:beforeAutospacing="1" w:after="100" w:afterAutospacing="1" w:line="240" w:lineRule="auto"/>
        <w:ind w:left="389"/>
        <w:rPr>
          <w:rFonts w:cstheme="minorHAnsi"/>
          <w:i/>
          <w:iCs/>
        </w:rPr>
      </w:pPr>
      <w:r w:rsidRPr="00D46A82">
        <w:rPr>
          <w:rFonts w:cstheme="minorHAnsi"/>
          <w:b/>
          <w:bCs/>
        </w:rPr>
        <w:t>Dallas Willard</w:t>
      </w:r>
      <w:r w:rsidRPr="00D46A82">
        <w:rPr>
          <w:rFonts w:cstheme="minorHAnsi"/>
        </w:rPr>
        <w:t> – </w:t>
      </w:r>
      <w:r w:rsidRPr="00D46A82">
        <w:rPr>
          <w:rFonts w:cstheme="minorHAnsi"/>
          <w:i/>
          <w:iCs/>
        </w:rPr>
        <w:t>Renovation of the Heart</w:t>
      </w:r>
      <w:r w:rsidRPr="00D46A82">
        <w:rPr>
          <w:rFonts w:cstheme="minorHAnsi"/>
        </w:rPr>
        <w:t>, </w:t>
      </w:r>
      <w:r w:rsidRPr="00D46A82">
        <w:rPr>
          <w:rFonts w:cstheme="minorHAnsi"/>
          <w:i/>
          <w:iCs/>
        </w:rPr>
        <w:t>The Great Omission</w:t>
      </w:r>
      <w:r w:rsidRPr="00D46A82">
        <w:rPr>
          <w:rFonts w:cstheme="minorHAnsi"/>
        </w:rPr>
        <w:t>, </w:t>
      </w:r>
      <w:r w:rsidRPr="00D46A82">
        <w:rPr>
          <w:rFonts w:cstheme="minorHAnsi"/>
          <w:i/>
          <w:iCs/>
        </w:rPr>
        <w:t>Life Without Lack</w:t>
      </w:r>
      <w:r w:rsidRPr="00D46A82">
        <w:rPr>
          <w:rFonts w:cstheme="minorHAnsi"/>
        </w:rPr>
        <w:br/>
      </w:r>
      <w:r w:rsidRPr="00D46A82">
        <w:rPr>
          <w:rFonts w:cstheme="minorHAnsi"/>
          <w:b/>
          <w:bCs/>
        </w:rPr>
        <w:t>John Mark Comer</w:t>
      </w:r>
      <w:r w:rsidRPr="00D46A82">
        <w:rPr>
          <w:rFonts w:cstheme="minorHAnsi"/>
        </w:rPr>
        <w:t> – </w:t>
      </w:r>
      <w:r w:rsidRPr="00D46A82">
        <w:rPr>
          <w:rFonts w:cstheme="minorHAnsi"/>
          <w:i/>
          <w:iCs/>
        </w:rPr>
        <w:t>Practicing the Way</w:t>
      </w:r>
      <w:r w:rsidRPr="00D46A82">
        <w:rPr>
          <w:rFonts w:cstheme="minorHAnsi"/>
        </w:rPr>
        <w:br/>
      </w:r>
      <w:r w:rsidRPr="00D46A82">
        <w:rPr>
          <w:rFonts w:cstheme="minorHAnsi"/>
          <w:b/>
          <w:bCs/>
        </w:rPr>
        <w:t>St. Augustine</w:t>
      </w:r>
      <w:r w:rsidRPr="00D46A82">
        <w:rPr>
          <w:rFonts w:cstheme="minorHAnsi"/>
        </w:rPr>
        <w:t> – </w:t>
      </w:r>
      <w:r w:rsidRPr="00D46A82">
        <w:rPr>
          <w:rFonts w:cstheme="minorHAnsi"/>
          <w:i/>
          <w:iCs/>
        </w:rPr>
        <w:t>Confessions</w:t>
      </w:r>
      <w:r w:rsidRPr="00D46A82">
        <w:rPr>
          <w:rFonts w:cstheme="minorHAnsi"/>
        </w:rPr>
        <w:br/>
      </w:r>
      <w:r w:rsidRPr="00D46A82">
        <w:rPr>
          <w:rFonts w:cstheme="minorHAnsi"/>
          <w:b/>
          <w:bCs/>
        </w:rPr>
        <w:t>Martin Luther</w:t>
      </w:r>
      <w:r w:rsidRPr="00D46A82">
        <w:rPr>
          <w:rFonts w:cstheme="minorHAnsi"/>
        </w:rPr>
        <w:t> – </w:t>
      </w:r>
      <w:r w:rsidRPr="00D46A82">
        <w:rPr>
          <w:rFonts w:cstheme="minorHAnsi"/>
          <w:i/>
          <w:iCs/>
        </w:rPr>
        <w:t>Table Talk</w:t>
      </w:r>
      <w:r w:rsidRPr="00D46A82">
        <w:rPr>
          <w:rFonts w:cstheme="minorHAnsi"/>
        </w:rPr>
        <w:br/>
      </w:r>
      <w:r w:rsidRPr="00D46A82">
        <w:rPr>
          <w:rFonts w:cstheme="minorHAnsi"/>
          <w:b/>
          <w:bCs/>
        </w:rPr>
        <w:t>A.W. Tozer</w:t>
      </w:r>
      <w:r w:rsidRPr="00D46A82">
        <w:rPr>
          <w:rFonts w:cstheme="minorHAnsi"/>
        </w:rPr>
        <w:t> – </w:t>
      </w:r>
      <w:r w:rsidRPr="00D46A82">
        <w:rPr>
          <w:rFonts w:cstheme="minorHAnsi"/>
          <w:i/>
          <w:iCs/>
        </w:rPr>
        <w:t>The Knowledge of the Holy</w:t>
      </w:r>
      <w:r w:rsidRPr="00D46A82">
        <w:rPr>
          <w:rFonts w:cstheme="minorHAnsi"/>
        </w:rPr>
        <w:t>, </w:t>
      </w:r>
      <w:r w:rsidRPr="00D46A82">
        <w:rPr>
          <w:rFonts w:cstheme="minorHAnsi"/>
          <w:i/>
          <w:iCs/>
        </w:rPr>
        <w:t>The Root of the Righteous</w:t>
      </w:r>
      <w:r w:rsidRPr="00D46A82">
        <w:rPr>
          <w:rFonts w:cstheme="minorHAnsi"/>
        </w:rPr>
        <w:br/>
      </w:r>
      <w:r w:rsidRPr="00D46A82">
        <w:rPr>
          <w:rFonts w:cstheme="minorHAnsi"/>
          <w:b/>
          <w:bCs/>
        </w:rPr>
        <w:t>Pete Scazzero</w:t>
      </w:r>
      <w:r w:rsidRPr="00D46A82">
        <w:rPr>
          <w:rFonts w:cstheme="minorHAnsi"/>
        </w:rPr>
        <w:t> – </w:t>
      </w:r>
      <w:r w:rsidRPr="00D46A82">
        <w:rPr>
          <w:rFonts w:cstheme="minorHAnsi"/>
          <w:i/>
          <w:iCs/>
        </w:rPr>
        <w:t>Emotionally Healthy Spirituality</w:t>
      </w:r>
      <w:r w:rsidRPr="00D46A82">
        <w:rPr>
          <w:rFonts w:cstheme="minorHAnsi"/>
        </w:rPr>
        <w:t>, </w:t>
      </w:r>
      <w:r w:rsidRPr="00D46A82">
        <w:rPr>
          <w:rFonts w:cstheme="minorHAnsi"/>
          <w:i/>
          <w:iCs/>
        </w:rPr>
        <w:t>The Emotionally Healthy Leader</w:t>
      </w:r>
      <w:r w:rsidRPr="00D46A82">
        <w:rPr>
          <w:rFonts w:cstheme="minorHAnsi"/>
        </w:rPr>
        <w:br/>
      </w:r>
      <w:r w:rsidRPr="00D46A82">
        <w:rPr>
          <w:rFonts w:cstheme="minorHAnsi"/>
          <w:b/>
          <w:bCs/>
        </w:rPr>
        <w:t>John Piper</w:t>
      </w:r>
      <w:r w:rsidRPr="00D46A82">
        <w:rPr>
          <w:rFonts w:cstheme="minorHAnsi"/>
        </w:rPr>
        <w:t> – </w:t>
      </w:r>
      <w:r w:rsidRPr="00D46A82">
        <w:rPr>
          <w:rFonts w:cstheme="minorHAnsi"/>
          <w:i/>
          <w:iCs/>
        </w:rPr>
        <w:t>Desiring God</w:t>
      </w:r>
      <w:r w:rsidRPr="00D46A82">
        <w:rPr>
          <w:rFonts w:cstheme="minorHAnsi"/>
        </w:rPr>
        <w:br/>
      </w:r>
      <w:r w:rsidRPr="00D46A82">
        <w:rPr>
          <w:rFonts w:cstheme="minorHAnsi"/>
          <w:b/>
          <w:bCs/>
        </w:rPr>
        <w:t>C.S. Lewis</w:t>
      </w:r>
      <w:r w:rsidRPr="00D46A82">
        <w:rPr>
          <w:rFonts w:cstheme="minorHAnsi"/>
        </w:rPr>
        <w:t> – </w:t>
      </w:r>
      <w:r w:rsidRPr="00D46A82">
        <w:rPr>
          <w:rFonts w:cstheme="minorHAnsi"/>
          <w:i/>
          <w:iCs/>
        </w:rPr>
        <w:t>The Weight of Glory</w:t>
      </w:r>
      <w:r w:rsidRPr="00D46A82">
        <w:rPr>
          <w:rFonts w:cstheme="minorHAnsi"/>
        </w:rPr>
        <w:t>, </w:t>
      </w:r>
      <w:r w:rsidRPr="00D46A82">
        <w:rPr>
          <w:rFonts w:cstheme="minorHAnsi"/>
          <w:i/>
          <w:iCs/>
        </w:rPr>
        <w:t>The Four Loves</w:t>
      </w:r>
      <w:r w:rsidRPr="00D46A82">
        <w:rPr>
          <w:rFonts w:cstheme="minorHAnsi"/>
        </w:rPr>
        <w:br/>
      </w:r>
      <w:r w:rsidRPr="00D46A82">
        <w:rPr>
          <w:rFonts w:cstheme="minorHAnsi"/>
          <w:b/>
          <w:bCs/>
        </w:rPr>
        <w:t>Henri Nouwen</w:t>
      </w:r>
      <w:r w:rsidRPr="00D46A82">
        <w:rPr>
          <w:rFonts w:cstheme="minorHAnsi"/>
        </w:rPr>
        <w:t> – </w:t>
      </w:r>
      <w:r w:rsidRPr="00D46A82">
        <w:rPr>
          <w:rFonts w:cstheme="minorHAnsi"/>
          <w:i/>
          <w:iCs/>
        </w:rPr>
        <w:t>Reaching Out</w:t>
      </w:r>
      <w:r w:rsidRPr="00D46A82">
        <w:rPr>
          <w:rFonts w:cstheme="minorHAnsi"/>
        </w:rPr>
        <w:t>, </w:t>
      </w:r>
      <w:r w:rsidRPr="00D46A82">
        <w:rPr>
          <w:rFonts w:cstheme="minorHAnsi"/>
          <w:i/>
          <w:iCs/>
        </w:rPr>
        <w:t>Out of Solitude</w:t>
      </w:r>
      <w:r w:rsidRPr="00D46A82">
        <w:rPr>
          <w:rFonts w:cstheme="minorHAnsi"/>
        </w:rPr>
        <w:t>, </w:t>
      </w:r>
      <w:r w:rsidRPr="00D46A82">
        <w:rPr>
          <w:rFonts w:cstheme="minorHAnsi"/>
          <w:i/>
          <w:iCs/>
        </w:rPr>
        <w:t>The Return of the Prodigal Son</w:t>
      </w:r>
      <w:r w:rsidRPr="00D46A82">
        <w:rPr>
          <w:rFonts w:cstheme="minorHAnsi"/>
        </w:rPr>
        <w:br/>
      </w:r>
      <w:r w:rsidRPr="00D46A82">
        <w:rPr>
          <w:rFonts w:cstheme="minorHAnsi"/>
          <w:b/>
          <w:bCs/>
        </w:rPr>
        <w:t>Dietrich Bonhoeffer</w:t>
      </w:r>
      <w:r w:rsidRPr="00D46A82">
        <w:rPr>
          <w:rFonts w:cstheme="minorHAnsi"/>
        </w:rPr>
        <w:t> – </w:t>
      </w:r>
      <w:r w:rsidRPr="00D46A82">
        <w:rPr>
          <w:rFonts w:cstheme="minorHAnsi"/>
          <w:i/>
          <w:iCs/>
        </w:rPr>
        <w:t>Life Together</w:t>
      </w:r>
      <w:r w:rsidRPr="00D46A82">
        <w:rPr>
          <w:rFonts w:cstheme="minorHAnsi"/>
        </w:rPr>
        <w:br/>
      </w:r>
      <w:r w:rsidRPr="00D46A82">
        <w:rPr>
          <w:rFonts w:cstheme="minorHAnsi"/>
          <w:b/>
          <w:bCs/>
        </w:rPr>
        <w:t>John Wesley</w:t>
      </w:r>
      <w:r w:rsidRPr="00D46A82">
        <w:rPr>
          <w:rFonts w:cstheme="minorHAnsi"/>
        </w:rPr>
        <w:t> – </w:t>
      </w:r>
      <w:r w:rsidRPr="00D46A82">
        <w:rPr>
          <w:rFonts w:cstheme="minorHAnsi"/>
          <w:i/>
          <w:iCs/>
        </w:rPr>
        <w:t>Sermons on Several Occasions</w:t>
      </w:r>
      <w:r w:rsidRPr="00D46A82">
        <w:rPr>
          <w:rFonts w:cstheme="minorHAnsi"/>
        </w:rPr>
        <w:br/>
      </w:r>
      <w:r w:rsidRPr="00D46A82">
        <w:rPr>
          <w:rFonts w:cstheme="minorHAnsi"/>
          <w:b/>
          <w:bCs/>
        </w:rPr>
        <w:t>Jonathan Edwards</w:t>
      </w:r>
      <w:r w:rsidRPr="00D46A82">
        <w:rPr>
          <w:rFonts w:cstheme="minorHAnsi"/>
        </w:rPr>
        <w:t> – </w:t>
      </w:r>
      <w:r w:rsidRPr="00D46A82">
        <w:rPr>
          <w:rFonts w:cstheme="minorHAnsi"/>
          <w:i/>
          <w:iCs/>
        </w:rPr>
        <w:t>Personal Resolutions (1723)</w:t>
      </w:r>
      <w:r w:rsidRPr="00D46A82">
        <w:rPr>
          <w:rFonts w:cstheme="minorHAnsi"/>
        </w:rPr>
        <w:br/>
      </w:r>
      <w:r w:rsidRPr="00D46A82">
        <w:rPr>
          <w:rFonts w:cstheme="minorHAnsi"/>
          <w:b/>
          <w:bCs/>
        </w:rPr>
        <w:t>Elisabeth Elliot</w:t>
      </w:r>
      <w:r w:rsidRPr="00D46A82">
        <w:rPr>
          <w:rFonts w:cstheme="minorHAnsi"/>
        </w:rPr>
        <w:t> – </w:t>
      </w:r>
      <w:r w:rsidRPr="00D46A82">
        <w:rPr>
          <w:rFonts w:cstheme="minorHAnsi"/>
          <w:i/>
          <w:iCs/>
        </w:rPr>
        <w:t>Keep a Quiet Heart</w:t>
      </w:r>
      <w:r w:rsidRPr="00D46A82">
        <w:rPr>
          <w:rFonts w:cstheme="minorHAnsi"/>
        </w:rPr>
        <w:t>, </w:t>
      </w:r>
      <w:r w:rsidRPr="00D46A82">
        <w:rPr>
          <w:rFonts w:cstheme="minorHAnsi"/>
          <w:i/>
          <w:iCs/>
        </w:rPr>
        <w:t>Discipline: The Glad Surrender</w:t>
      </w:r>
      <w:r w:rsidRPr="00D46A82">
        <w:rPr>
          <w:rFonts w:cstheme="minorHAnsi"/>
        </w:rPr>
        <w:br/>
      </w:r>
      <w:r w:rsidRPr="00D46A82">
        <w:rPr>
          <w:rFonts w:cstheme="minorHAnsi"/>
          <w:b/>
          <w:bCs/>
        </w:rPr>
        <w:t>Eugene Peterson</w:t>
      </w:r>
      <w:r w:rsidRPr="00D46A82">
        <w:rPr>
          <w:rFonts w:cstheme="minorHAnsi"/>
        </w:rPr>
        <w:t> – </w:t>
      </w:r>
      <w:r w:rsidRPr="00D46A82">
        <w:rPr>
          <w:rFonts w:cstheme="minorHAnsi"/>
          <w:i/>
          <w:iCs/>
        </w:rPr>
        <w:t>Christ Plays in Ten Thousand Places</w:t>
      </w:r>
      <w:r w:rsidRPr="00D46A82">
        <w:rPr>
          <w:rFonts w:cstheme="minorHAnsi"/>
        </w:rPr>
        <w:t>, </w:t>
      </w:r>
      <w:r w:rsidRPr="00D46A82">
        <w:rPr>
          <w:rFonts w:cstheme="minorHAnsi"/>
          <w:i/>
          <w:iCs/>
        </w:rPr>
        <w:t>Working the Angles</w:t>
      </w:r>
      <w:r w:rsidRPr="00D46A82">
        <w:rPr>
          <w:rFonts w:cstheme="minorHAnsi"/>
        </w:rPr>
        <w:br/>
      </w:r>
      <w:r w:rsidRPr="00D46A82">
        <w:rPr>
          <w:rFonts w:cstheme="minorHAnsi"/>
          <w:b/>
          <w:bCs/>
        </w:rPr>
        <w:t>Rick Warren</w:t>
      </w:r>
      <w:r w:rsidRPr="00D46A82">
        <w:rPr>
          <w:rFonts w:cstheme="minorHAnsi"/>
        </w:rPr>
        <w:t> – </w:t>
      </w:r>
      <w:r w:rsidRPr="00D46A82">
        <w:rPr>
          <w:rFonts w:cstheme="minorHAnsi"/>
          <w:i/>
          <w:iCs/>
        </w:rPr>
        <w:t>The Purpose Driven Life</w:t>
      </w:r>
      <w:r w:rsidRPr="00D46A82">
        <w:rPr>
          <w:rFonts w:cstheme="minorHAnsi"/>
        </w:rPr>
        <w:br/>
      </w:r>
      <w:r w:rsidRPr="00D46A82">
        <w:rPr>
          <w:rFonts w:cstheme="minorHAnsi"/>
          <w:b/>
          <w:bCs/>
        </w:rPr>
        <w:t>Christine Caine</w:t>
      </w:r>
      <w:r w:rsidRPr="00D46A82">
        <w:rPr>
          <w:rFonts w:cstheme="minorHAnsi"/>
        </w:rPr>
        <w:t> – </w:t>
      </w:r>
      <w:r w:rsidRPr="00D46A82">
        <w:rPr>
          <w:rFonts w:cstheme="minorHAnsi"/>
          <w:i/>
          <w:iCs/>
        </w:rPr>
        <w:t>Undaunted</w:t>
      </w:r>
      <w:r w:rsidRPr="00D46A82">
        <w:rPr>
          <w:rFonts w:cstheme="minorHAnsi"/>
        </w:rPr>
        <w:br/>
      </w:r>
      <w:r w:rsidRPr="00D46A82">
        <w:rPr>
          <w:rFonts w:cstheme="minorHAnsi"/>
          <w:b/>
          <w:bCs/>
        </w:rPr>
        <w:t>Rich Villodas</w:t>
      </w:r>
      <w:r w:rsidRPr="00D46A82">
        <w:rPr>
          <w:rFonts w:cstheme="minorHAnsi"/>
        </w:rPr>
        <w:t> – </w:t>
      </w:r>
      <w:r w:rsidRPr="00D46A82">
        <w:rPr>
          <w:rFonts w:cstheme="minorHAnsi"/>
          <w:i/>
          <w:iCs/>
        </w:rPr>
        <w:t>The Deeply Formed Life</w:t>
      </w:r>
      <w:r w:rsidRPr="00D46A82">
        <w:rPr>
          <w:rFonts w:cstheme="minorHAnsi"/>
        </w:rPr>
        <w:br/>
      </w:r>
      <w:r w:rsidRPr="00D46A82">
        <w:rPr>
          <w:rFonts w:cstheme="minorHAnsi"/>
          <w:b/>
          <w:bCs/>
        </w:rPr>
        <w:t>Louie Giglio</w:t>
      </w:r>
      <w:r w:rsidRPr="00D46A82">
        <w:rPr>
          <w:rFonts w:cstheme="minorHAnsi"/>
        </w:rPr>
        <w:t> – </w:t>
      </w:r>
      <w:r w:rsidRPr="00D46A82">
        <w:rPr>
          <w:rFonts w:cstheme="minorHAnsi"/>
          <w:i/>
          <w:iCs/>
        </w:rPr>
        <w:t>Not Forsaken</w:t>
      </w:r>
      <w:r w:rsidRPr="00D46A82">
        <w:rPr>
          <w:rFonts w:cstheme="minorHAnsi"/>
        </w:rPr>
        <w:br/>
      </w:r>
      <w:r w:rsidRPr="00D46A82">
        <w:rPr>
          <w:rFonts w:cstheme="minorHAnsi"/>
          <w:b/>
          <w:bCs/>
        </w:rPr>
        <w:t>Jackie Hill Perry</w:t>
      </w:r>
      <w:r w:rsidRPr="00D46A82">
        <w:rPr>
          <w:rFonts w:cstheme="minorHAnsi"/>
        </w:rPr>
        <w:t> – </w:t>
      </w:r>
      <w:r w:rsidRPr="00D46A82">
        <w:rPr>
          <w:rFonts w:cstheme="minorHAnsi"/>
          <w:i/>
          <w:iCs/>
        </w:rPr>
        <w:t>Holier Than Thou</w:t>
      </w:r>
      <w:r w:rsidRPr="00D46A82">
        <w:rPr>
          <w:rFonts w:cstheme="minorHAnsi"/>
        </w:rPr>
        <w:br/>
      </w:r>
      <w:r w:rsidRPr="00D46A82">
        <w:rPr>
          <w:rFonts w:cstheme="minorHAnsi"/>
          <w:b/>
          <w:bCs/>
        </w:rPr>
        <w:t>Henry Cloud</w:t>
      </w:r>
      <w:r w:rsidRPr="00D46A82">
        <w:rPr>
          <w:rFonts w:cstheme="minorHAnsi"/>
        </w:rPr>
        <w:t> – </w:t>
      </w:r>
      <w:r w:rsidRPr="00D46A82">
        <w:rPr>
          <w:rFonts w:cstheme="minorHAnsi"/>
          <w:i/>
          <w:iCs/>
        </w:rPr>
        <w:t>Boundaries</w:t>
      </w:r>
      <w:r w:rsidRPr="00D46A82">
        <w:rPr>
          <w:rFonts w:cstheme="minorHAnsi"/>
        </w:rPr>
        <w:br/>
      </w:r>
      <w:r w:rsidRPr="00D46A82">
        <w:rPr>
          <w:rFonts w:cstheme="minorHAnsi"/>
          <w:b/>
          <w:bCs/>
        </w:rPr>
        <w:t>N.T. Wright</w:t>
      </w:r>
      <w:r w:rsidRPr="00D46A82">
        <w:rPr>
          <w:rFonts w:cstheme="minorHAnsi"/>
        </w:rPr>
        <w:t> – </w:t>
      </w:r>
      <w:r w:rsidRPr="00D46A82">
        <w:rPr>
          <w:rFonts w:cstheme="minorHAnsi"/>
          <w:i/>
          <w:iCs/>
        </w:rPr>
        <w:t>Surprised by Hope</w:t>
      </w:r>
      <w:r w:rsidRPr="00D46A82">
        <w:rPr>
          <w:rFonts w:cstheme="minorHAnsi"/>
        </w:rPr>
        <w:br/>
      </w:r>
      <w:r w:rsidRPr="00D46A82">
        <w:rPr>
          <w:rFonts w:cstheme="minorHAnsi"/>
          <w:b/>
          <w:bCs/>
        </w:rPr>
        <w:t>Charles Spurgeon</w:t>
      </w:r>
      <w:r w:rsidRPr="00D46A82">
        <w:rPr>
          <w:rFonts w:cstheme="minorHAnsi"/>
        </w:rPr>
        <w:t> – </w:t>
      </w:r>
      <w:r w:rsidRPr="00D46A82">
        <w:rPr>
          <w:rFonts w:cstheme="minorHAnsi"/>
          <w:i/>
          <w:iCs/>
        </w:rPr>
        <w:t>Morning and Evening</w:t>
      </w:r>
    </w:p>
    <w:p w14:paraId="14324329" w14:textId="77777777" w:rsidR="00594C24" w:rsidRDefault="00D46A82" w:rsidP="00D46A82">
      <w:pPr>
        <w:spacing w:before="100" w:beforeAutospacing="1" w:after="100" w:afterAutospacing="1" w:line="240" w:lineRule="auto"/>
        <w:ind w:left="389"/>
        <w:rPr>
          <w:rFonts w:cstheme="minorHAnsi"/>
          <w:b/>
          <w:bCs/>
        </w:rPr>
      </w:pPr>
      <w:r w:rsidRPr="00D46A82">
        <w:rPr>
          <w:rFonts w:cstheme="minorHAnsi"/>
          <w:noProof/>
        </w:rPr>
      </w:r>
      <w:r w:rsidR="00D46A82" w:rsidRPr="00D46A82">
        <w:rPr>
          <w:rFonts w:cstheme="minorHAnsi"/>
          <w:noProof/>
        </w:rPr>
        <w:pict w14:anchorId="40BCFE48">
          <v:rect id="_x0000_i1937" alt="" style="width:448.55pt;height:.05pt;mso-width-percent:0;mso-height-percent:0;mso-width-percent:0;mso-height-percent:0" o:hralign="center" o:hrstd="t" o:hr="t" fillcolor="#a0a0a0" stroked="f"/>
        </w:pict>
      </w:r>
    </w:p>
    <w:p w14:paraId="0EB3BAEF" w14:textId="56263E56" w:rsidR="00D46A82" w:rsidRPr="00D46A82" w:rsidRDefault="00D46A82" w:rsidP="00D46A82">
      <w:pPr>
        <w:spacing w:before="100" w:beforeAutospacing="1" w:after="100" w:afterAutospacing="1" w:line="240" w:lineRule="auto"/>
        <w:ind w:left="389"/>
        <w:rPr>
          <w:rFonts w:cstheme="minorHAnsi"/>
        </w:rPr>
      </w:pPr>
      <w:r w:rsidRPr="00D46A82">
        <w:rPr>
          <w:rFonts w:cstheme="minorHAnsi"/>
          <w:b/>
          <w:bCs/>
        </w:rPr>
        <w:t>Formatting Note</w:t>
      </w:r>
    </w:p>
    <w:p w14:paraId="20170E82" w14:textId="77777777" w:rsidR="00D46A82" w:rsidRDefault="00D46A82" w:rsidP="00D46A82">
      <w:pPr>
        <w:spacing w:before="100" w:beforeAutospacing="1" w:after="100" w:afterAutospacing="1" w:line="240" w:lineRule="auto"/>
        <w:ind w:left="389"/>
        <w:rPr>
          <w:rFonts w:cstheme="minorHAnsi"/>
        </w:rPr>
      </w:pPr>
      <w:r w:rsidRPr="00D46A82">
        <w:rPr>
          <w:rFonts w:cstheme="minorHAnsi"/>
        </w:rPr>
        <w:t>All Scripture quotations are taken from the </w:t>
      </w:r>
      <w:r w:rsidRPr="00D46A82">
        <w:rPr>
          <w:rFonts w:cstheme="minorHAnsi"/>
          <w:b/>
          <w:bCs/>
        </w:rPr>
        <w:t>English Standard Version (ESV)</w:t>
      </w:r>
      <w:r w:rsidRPr="00D46A82">
        <w:rPr>
          <w:rFonts w:cstheme="minorHAnsi"/>
        </w:rPr>
        <w:t> unless otherwise indicated.</w:t>
      </w:r>
      <w:r w:rsidRPr="00D46A82">
        <w:rPr>
          <w:rFonts w:cstheme="minorHAnsi"/>
        </w:rPr>
        <w:br/>
        <w:t>Other translations such as </w:t>
      </w:r>
      <w:r w:rsidRPr="00D46A82">
        <w:rPr>
          <w:rFonts w:cstheme="minorHAnsi"/>
          <w:b/>
          <w:bCs/>
        </w:rPr>
        <w:t>NIV</w:t>
      </w:r>
      <w:r w:rsidRPr="00D46A82">
        <w:rPr>
          <w:rFonts w:cstheme="minorHAnsi"/>
        </w:rPr>
        <w:t> and </w:t>
      </w:r>
      <w:r w:rsidRPr="00D46A82">
        <w:rPr>
          <w:rFonts w:cstheme="minorHAnsi"/>
          <w:b/>
          <w:bCs/>
        </w:rPr>
        <w:t>NKJV</w:t>
      </w:r>
      <w:r w:rsidRPr="00D46A82">
        <w:rPr>
          <w:rFonts w:cstheme="minorHAnsi"/>
        </w:rPr>
        <w:t> are occasionally blended for clarity and poetic flow.</w:t>
      </w:r>
    </w:p>
    <w:p w14:paraId="17B3573B" w14:textId="77777777" w:rsidR="00594C24" w:rsidRDefault="00D46A82" w:rsidP="00D46A82">
      <w:pPr>
        <w:spacing w:before="100" w:beforeAutospacing="1" w:after="100" w:afterAutospacing="1" w:line="240" w:lineRule="auto"/>
        <w:ind w:left="389"/>
        <w:rPr>
          <w:rFonts w:cstheme="minorHAnsi"/>
          <w:b/>
          <w:bCs/>
        </w:rPr>
      </w:pPr>
      <w:r w:rsidRPr="00D46A82">
        <w:rPr>
          <w:rFonts w:cstheme="minorHAnsi"/>
          <w:noProof/>
        </w:rPr>
      </w:r>
      <w:r w:rsidR="00D46A82" w:rsidRPr="00D46A82">
        <w:rPr>
          <w:rFonts w:cstheme="minorHAnsi"/>
          <w:noProof/>
        </w:rPr>
        <w:pict w14:anchorId="3D554353">
          <v:rect id="_x0000_i1936" alt="" style="width:448.55pt;height:.05pt;mso-width-percent:0;mso-height-percent:0;mso-width-percent:0;mso-height-percent:0" o:hralign="center" o:hrstd="t" o:hr="t" fillcolor="#a0a0a0" stroked="f"/>
        </w:pict>
      </w:r>
    </w:p>
    <w:p w14:paraId="7383036F" w14:textId="6FB1EBE3" w:rsidR="00D46A82" w:rsidRPr="00D46A82" w:rsidRDefault="00D46A82" w:rsidP="00D46A82">
      <w:pPr>
        <w:spacing w:before="100" w:beforeAutospacing="1" w:after="100" w:afterAutospacing="1" w:line="240" w:lineRule="auto"/>
        <w:ind w:left="389"/>
        <w:rPr>
          <w:rFonts w:cstheme="minorHAnsi"/>
        </w:rPr>
      </w:pPr>
      <w:r w:rsidRPr="00D46A82">
        <w:rPr>
          <w:rFonts w:cstheme="minorHAnsi"/>
          <w:b/>
          <w:bCs/>
        </w:rPr>
        <w:t>Acknowledgment</w:t>
      </w:r>
    </w:p>
    <w:p w14:paraId="07F8238B" w14:textId="6527EC17" w:rsidR="00FD67D5" w:rsidRDefault="00D46A82" w:rsidP="00FD67D5">
      <w:pPr>
        <w:spacing w:before="100" w:beforeAutospacing="1" w:after="100" w:afterAutospacing="1" w:line="240" w:lineRule="auto"/>
        <w:ind w:left="389"/>
        <w:rPr>
          <w:rFonts w:cstheme="minorHAnsi"/>
        </w:rPr>
      </w:pPr>
      <w:r w:rsidRPr="00D46A82">
        <w:rPr>
          <w:rFonts w:cstheme="minorHAnsi"/>
          <w:i/>
          <w:iCs/>
        </w:rPr>
        <w:t>At the Table: A Guide to Spiritual and Emotional Formation for Kingdom Leaders</w:t>
      </w:r>
      <w:r w:rsidRPr="00D46A82">
        <w:rPr>
          <w:rFonts w:cstheme="minorHAnsi"/>
        </w:rPr>
        <w:br/>
        <w:t>Written and curated by </w:t>
      </w:r>
      <w:r w:rsidRPr="00D46A82">
        <w:rPr>
          <w:rFonts w:cstheme="minorHAnsi"/>
          <w:b/>
          <w:bCs/>
        </w:rPr>
        <w:t>Omar J. Fandino</w:t>
      </w:r>
      <w:r w:rsidRPr="00D46A82">
        <w:rPr>
          <w:rFonts w:cstheme="minorHAnsi"/>
        </w:rPr>
        <w:br/>
        <w:t>Living Water Network</w:t>
      </w:r>
      <w:r>
        <w:rPr>
          <w:rFonts w:cstheme="minorHAnsi"/>
        </w:rPr>
        <w:t xml:space="preserve"> Inc.</w:t>
      </w:r>
    </w:p>
    <w:p w14:paraId="54EA9730" w14:textId="77777777" w:rsidR="00FD67D5" w:rsidRPr="00D46A82" w:rsidRDefault="00FD67D5" w:rsidP="00FD67D5">
      <w:pPr>
        <w:spacing w:before="100" w:beforeAutospacing="1" w:after="100" w:afterAutospacing="1" w:line="240" w:lineRule="auto"/>
        <w:ind w:left="389"/>
        <w:rPr>
          <w:rFonts w:cstheme="minorHAnsi"/>
        </w:rPr>
      </w:pPr>
    </w:p>
    <w:p w14:paraId="00E209D3" w14:textId="04969BAF" w:rsidR="00607CDF" w:rsidRDefault="00607CDF" w:rsidP="00607CDF">
      <w:pPr>
        <w:spacing w:before="100" w:beforeAutospacing="1" w:after="100" w:afterAutospacing="1" w:line="240" w:lineRule="auto"/>
        <w:rPr>
          <w:rFonts w:cstheme="minorHAnsi"/>
        </w:rPr>
      </w:pPr>
    </w:p>
    <w:p w14:paraId="20E496C7" w14:textId="55785154" w:rsidR="00D46A82" w:rsidRDefault="00FD67D5" w:rsidP="00607CDF">
      <w:pPr>
        <w:spacing w:before="100" w:beforeAutospacing="1" w:after="100" w:afterAutospacing="1" w:line="240" w:lineRule="auto"/>
        <w:rPr>
          <w:rFonts w:cstheme="minorHAnsi"/>
        </w:rPr>
      </w:pPr>
      <w:r w:rsidRPr="003157C4">
        <w:rPr>
          <w:rFonts w:cstheme="minorHAnsi"/>
          <w:noProof/>
        </w:rPr>
      </w:r>
      <w:r w:rsidR="00FD67D5" w:rsidRPr="003157C4">
        <w:rPr>
          <w:rFonts w:cstheme="minorHAnsi"/>
          <w:noProof/>
        </w:rPr>
        <w:pict w14:anchorId="03D4E873">
          <v:rect id="_x0000_i2020" alt="" style="width:468pt;height:.05pt;mso-width-percent:0;mso-height-percent:0;mso-width-percent:0;mso-height-percent:0" o:hralign="center" o:hrstd="t" o:hr="t" fillcolor="#a0a0a0" stroked="f"/>
        </w:pict>
      </w:r>
    </w:p>
    <w:p w14:paraId="0443ED96" w14:textId="52879BAB" w:rsidR="00FD67D5" w:rsidRPr="00FD67D5" w:rsidRDefault="00FD67D5" w:rsidP="00FD67D5">
      <w:pPr>
        <w:spacing w:before="100" w:beforeAutospacing="1" w:after="100" w:afterAutospacing="1" w:line="240" w:lineRule="auto"/>
        <w:rPr>
          <w:rFonts w:cstheme="minorHAnsi"/>
          <w:b/>
          <w:bCs/>
        </w:rPr>
      </w:pPr>
      <w:r w:rsidRPr="00FD67D5">
        <w:rPr>
          <w:rFonts w:cstheme="minorHAnsi"/>
          <w:b/>
          <w:bCs/>
        </w:rPr>
        <w:t>Author’s Note</w:t>
      </w:r>
    </w:p>
    <w:p w14:paraId="3CFE4DDD" w14:textId="77777777" w:rsidR="00FD67D5" w:rsidRPr="00FD67D5" w:rsidRDefault="00FD67D5" w:rsidP="00FD67D5">
      <w:pPr>
        <w:spacing w:before="100" w:beforeAutospacing="1" w:after="100" w:afterAutospacing="1" w:line="240" w:lineRule="auto"/>
        <w:rPr>
          <w:rFonts w:cstheme="minorHAnsi"/>
        </w:rPr>
      </w:pPr>
      <w:r w:rsidRPr="00FD67D5">
        <w:rPr>
          <w:rFonts w:cstheme="minorHAnsi"/>
        </w:rPr>
        <w:t>Thank you for taking the time to sit </w:t>
      </w:r>
      <w:r w:rsidRPr="00FD67D5">
        <w:rPr>
          <w:rFonts w:cstheme="minorHAnsi"/>
          <w:i/>
          <w:iCs/>
        </w:rPr>
        <w:t>at the Table.</w:t>
      </w:r>
      <w:r w:rsidRPr="00FD67D5">
        <w:rPr>
          <w:rFonts w:cstheme="minorHAnsi"/>
        </w:rPr>
        <w:br/>
        <w:t>My prayer is that this guide becomes more than pages you’ve read—it becomes a rhythm you live.</w:t>
      </w:r>
      <w:r w:rsidRPr="00FD67D5">
        <w:rPr>
          <w:rFonts w:cstheme="minorHAnsi"/>
        </w:rPr>
        <w:br/>
        <w:t>Every reflection, every Scripture, every prayer was designed to lead you closer to the heart of Jesus, where all renewal begins.</w:t>
      </w:r>
    </w:p>
    <w:p w14:paraId="02FDDDDF" w14:textId="77777777" w:rsidR="00FD67D5" w:rsidRPr="00FD67D5" w:rsidRDefault="00FD67D5" w:rsidP="00FD67D5">
      <w:pPr>
        <w:spacing w:before="100" w:beforeAutospacing="1" w:after="100" w:afterAutospacing="1" w:line="240" w:lineRule="auto"/>
        <w:rPr>
          <w:rFonts w:cstheme="minorHAnsi"/>
        </w:rPr>
      </w:pPr>
      <w:r w:rsidRPr="00FD67D5">
        <w:rPr>
          <w:rFonts w:cstheme="minorHAnsi"/>
        </w:rPr>
        <w:t>If you’ve sensed the Lord stirring something in you, don’t rush past it.</w:t>
      </w:r>
      <w:r w:rsidRPr="00FD67D5">
        <w:rPr>
          <w:rFonts w:cstheme="minorHAnsi"/>
        </w:rPr>
        <w:br/>
        <w:t>Stay with Him. Listen. Obey. Let your growth overflow into your family, your team, and your community.</w:t>
      </w:r>
      <w:r w:rsidRPr="00FD67D5">
        <w:rPr>
          <w:rFonts w:cstheme="minorHAnsi"/>
        </w:rPr>
        <w:br/>
        <w:t>What God begins in private, He intends to reveal in power.</w:t>
      </w:r>
    </w:p>
    <w:p w14:paraId="60356B88" w14:textId="77777777" w:rsidR="00FD67D5" w:rsidRPr="00FD67D5" w:rsidRDefault="00FD67D5" w:rsidP="00FD67D5">
      <w:pPr>
        <w:spacing w:before="100" w:beforeAutospacing="1" w:after="100" w:afterAutospacing="1" w:line="240" w:lineRule="auto"/>
        <w:rPr>
          <w:rFonts w:cstheme="minorHAnsi"/>
        </w:rPr>
      </w:pPr>
      <w:r w:rsidRPr="00FD67D5">
        <w:rPr>
          <w:rFonts w:cstheme="minorHAnsi"/>
        </w:rPr>
        <w:t>At </w:t>
      </w:r>
      <w:r w:rsidRPr="00FD67D5">
        <w:rPr>
          <w:rFonts w:cstheme="minorHAnsi"/>
          <w:b/>
          <w:bCs/>
        </w:rPr>
        <w:t>Living Water Network</w:t>
      </w:r>
      <w:r w:rsidRPr="00FD67D5">
        <w:rPr>
          <w:rFonts w:cstheme="minorHAnsi"/>
        </w:rPr>
        <w:t>, our mission is to see Kingdom leaders formed by the presence of God, grounded in Scripture, and led by the Spirit to impact both ministry and marketplace.</w:t>
      </w:r>
      <w:r w:rsidRPr="00FD67D5">
        <w:rPr>
          <w:rFonts w:cstheme="minorHAnsi"/>
        </w:rPr>
        <w:br/>
        <w:t>You are part of that story—one life transformed at a time.</w:t>
      </w:r>
    </w:p>
    <w:p w14:paraId="7C6B3119" w14:textId="77777777" w:rsidR="00FD67D5" w:rsidRPr="00FD67D5" w:rsidRDefault="00FD67D5" w:rsidP="00FD67D5">
      <w:pPr>
        <w:spacing w:before="100" w:beforeAutospacing="1" w:after="100" w:afterAutospacing="1" w:line="240" w:lineRule="auto"/>
        <w:rPr>
          <w:rFonts w:cstheme="minorHAnsi"/>
        </w:rPr>
      </w:pPr>
      <w:r w:rsidRPr="00FD67D5">
        <w:rPr>
          <w:rFonts w:cstheme="minorHAnsi"/>
        </w:rPr>
        <w:t>May you continue to drink deeply, lead humbly, and walk faithfully until the whole world knows the Living Water.</w:t>
      </w:r>
    </w:p>
    <w:p w14:paraId="3747841E" w14:textId="77777777" w:rsidR="00FD67D5" w:rsidRPr="00FD67D5" w:rsidRDefault="00FD67D5" w:rsidP="00FD67D5">
      <w:pPr>
        <w:spacing w:before="100" w:beforeAutospacing="1" w:after="100" w:afterAutospacing="1" w:line="240" w:lineRule="auto"/>
        <w:rPr>
          <w:rFonts w:cstheme="minorHAnsi"/>
        </w:rPr>
      </w:pPr>
      <w:r w:rsidRPr="00FD67D5">
        <w:rPr>
          <w:rFonts w:cstheme="minorHAnsi"/>
          <w:b/>
          <w:bCs/>
        </w:rPr>
        <w:t>With grace and gratitude,</w:t>
      </w:r>
      <w:r w:rsidRPr="00FD67D5">
        <w:rPr>
          <w:rFonts w:cstheme="minorHAnsi"/>
        </w:rPr>
        <w:br/>
      </w:r>
      <w:r w:rsidRPr="00FD67D5">
        <w:rPr>
          <w:rFonts w:cstheme="minorHAnsi"/>
          <w:b/>
          <w:bCs/>
        </w:rPr>
        <w:t>O.J.F.</w:t>
      </w:r>
      <w:r w:rsidRPr="00FD67D5">
        <w:rPr>
          <w:rFonts w:cstheme="minorHAnsi"/>
        </w:rPr>
        <w:br/>
        <w:t>Founder, </w:t>
      </w:r>
      <w:r w:rsidRPr="00FD67D5">
        <w:rPr>
          <w:rFonts w:cstheme="minorHAnsi"/>
          <w:i/>
          <w:iCs/>
        </w:rPr>
        <w:t>Living Water Network</w:t>
      </w:r>
    </w:p>
    <w:p w14:paraId="4DA44C70" w14:textId="77777777" w:rsidR="00FD67D5" w:rsidRPr="00FD67D5" w:rsidRDefault="00FD67D5" w:rsidP="00FD67D5">
      <w:pPr>
        <w:spacing w:before="100" w:beforeAutospacing="1" w:after="100" w:afterAutospacing="1" w:line="240" w:lineRule="auto"/>
        <w:rPr>
          <w:rFonts w:cstheme="minorHAnsi"/>
        </w:rPr>
      </w:pPr>
      <w:r w:rsidRPr="00FD67D5">
        <w:rPr>
          <w:rFonts w:cstheme="minorHAnsi"/>
        </w:rPr>
      </w:r>
      <w:r w:rsidR="00FD67D5" w:rsidRPr="00FD67D5">
        <w:rPr>
          <w:rFonts w:cstheme="minorHAnsi"/>
        </w:rPr>
        <w:pict w14:anchorId="4DAD1679">
          <v:rect id="_x0000_i2019" alt="" style="width:468pt;height:.05pt;mso-width-percent:0;mso-height-percent:0;mso-width-percent:0;mso-height-percent:0" o:hralign="center" o:hrstd="t" o:hr="t" fillcolor="#a0a0a0" stroked="f"/>
        </w:pict>
      </w:r>
    </w:p>
    <w:p w14:paraId="331540DA" w14:textId="77777777" w:rsidR="00FD67D5" w:rsidRPr="00FD67D5" w:rsidRDefault="00FD67D5" w:rsidP="00FD67D5">
      <w:pPr>
        <w:spacing w:before="100" w:beforeAutospacing="1" w:after="100" w:afterAutospacing="1" w:line="240" w:lineRule="auto"/>
        <w:ind w:left="360"/>
        <w:rPr>
          <w:rFonts w:cstheme="minorHAnsi"/>
          <w:b/>
          <w:bCs/>
        </w:rPr>
      </w:pPr>
      <w:r w:rsidRPr="00FD67D5">
        <w:rPr>
          <w:rFonts w:cstheme="minorHAnsi"/>
          <w:b/>
          <w:bCs/>
          <w:i/>
          <w:iCs/>
        </w:rPr>
        <w:t>Living Water Network © 2025 – All Rights Reserved</w:t>
      </w:r>
    </w:p>
    <w:p w14:paraId="5165AEB4" w14:textId="748F75A6" w:rsidR="00FD67D5" w:rsidRPr="00FD67D5" w:rsidRDefault="00FD67D5" w:rsidP="00FD67D5">
      <w:pPr>
        <w:spacing w:before="100" w:beforeAutospacing="1" w:after="100" w:afterAutospacing="1" w:line="240" w:lineRule="auto"/>
        <w:ind w:left="360"/>
        <w:rPr>
          <w:rFonts w:cstheme="minorHAnsi"/>
        </w:rPr>
      </w:pPr>
      <w:r w:rsidRPr="00FD67D5">
        <w:rPr>
          <w:rFonts w:cstheme="minorHAnsi"/>
          <w:b/>
          <w:bCs/>
        </w:rPr>
        <w:t>www.l</w:t>
      </w:r>
      <w:r>
        <w:rPr>
          <w:rFonts w:cstheme="minorHAnsi"/>
          <w:b/>
          <w:bCs/>
        </w:rPr>
        <w:t>w</w:t>
      </w:r>
      <w:r w:rsidRPr="00FD67D5">
        <w:rPr>
          <w:rFonts w:cstheme="minorHAnsi"/>
          <w:b/>
          <w:bCs/>
        </w:rPr>
        <w:t>network.org</w:t>
      </w:r>
    </w:p>
    <w:p w14:paraId="4B66F928" w14:textId="77777777" w:rsidR="00D46A82" w:rsidRPr="00745A9B" w:rsidRDefault="00D46A82" w:rsidP="00607CDF">
      <w:pPr>
        <w:spacing w:before="100" w:beforeAutospacing="1" w:after="100" w:afterAutospacing="1" w:line="240" w:lineRule="auto"/>
        <w:rPr>
          <w:rFonts w:cstheme="minorHAnsi"/>
        </w:rPr>
      </w:pPr>
    </w:p>
    <w:sectPr w:rsidR="00D46A82" w:rsidRPr="00745A9B">
      <w:footerReference w:type="default" r:id="rId8"/>
      <w:pgSz w:w="12240" w:h="15840"/>
      <w:pgMar w:top="1440" w:right="1080" w:bottom="1829" w:left="1080" w:header="720" w:footer="79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A133C" w14:textId="77777777" w:rsidR="00412923" w:rsidRDefault="00412923">
      <w:pPr>
        <w:spacing w:after="0" w:line="240" w:lineRule="auto"/>
      </w:pPr>
      <w:r>
        <w:separator/>
      </w:r>
    </w:p>
  </w:endnote>
  <w:endnote w:type="continuationSeparator" w:id="0">
    <w:p w14:paraId="19C65792" w14:textId="77777777" w:rsidR="00412923" w:rsidRDefault="00412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893270"/>
      <w:docPartObj>
        <w:docPartGallery w:val="Page Numbers (Top of Page)"/>
        <w:docPartUnique/>
      </w:docPartObj>
    </w:sdtPr>
    <w:sdtContent>
      <w:p w14:paraId="1230C3DA" w14:textId="68988EC9" w:rsidR="00400755" w:rsidRDefault="00000000">
        <w:pPr>
          <w:pStyle w:val="Footer"/>
        </w:pPr>
        <w:r>
          <w:fldChar w:fldCharType="begin"/>
        </w:r>
        <w:r>
          <w:instrText xml:space="preserve"> PAGE   \* MERGEFORMAT </w:instrText>
        </w:r>
        <w:r>
          <w:fldChar w:fldCharType="separate"/>
        </w:r>
        <w:r>
          <w:rPr>
            <w:noProof/>
          </w:rPr>
          <w:t>2</w:t>
        </w:r>
        <w:r>
          <w:fldChar w:fldCharType="end"/>
        </w:r>
        <w:r w:rsidR="00D46A82">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6D4E4" w14:textId="77777777" w:rsidR="00412923" w:rsidRDefault="00412923">
      <w:pPr>
        <w:spacing w:after="0" w:line="240" w:lineRule="auto"/>
      </w:pPr>
      <w:r>
        <w:separator/>
      </w:r>
    </w:p>
  </w:footnote>
  <w:footnote w:type="continuationSeparator" w:id="0">
    <w:p w14:paraId="2D85E2A5" w14:textId="77777777" w:rsidR="00412923" w:rsidRDefault="004129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7A455A"/>
    <w:lvl w:ilvl="0">
      <w:start w:val="1"/>
      <w:numFmt w:val="decimal"/>
      <w:lvlText w:val="%1."/>
      <w:lvlJc w:val="left"/>
      <w:pPr>
        <w:tabs>
          <w:tab w:val="num" w:pos="389"/>
        </w:tabs>
        <w:ind w:left="389" w:hanging="389"/>
      </w:pPr>
      <w:rPr>
        <w:rFonts w:hint="default"/>
      </w:rPr>
    </w:lvl>
  </w:abstractNum>
  <w:abstractNum w:abstractNumId="1" w15:restartNumberingAfterBreak="0">
    <w:nsid w:val="FFFFFF89"/>
    <w:multiLevelType w:val="singleLevel"/>
    <w:tmpl w:val="7BAE3498"/>
    <w:lvl w:ilvl="0">
      <w:start w:val="1"/>
      <w:numFmt w:val="bullet"/>
      <w:lvlText w:val=""/>
      <w:lvlJc w:val="left"/>
      <w:pPr>
        <w:tabs>
          <w:tab w:val="num" w:pos="432"/>
        </w:tabs>
        <w:ind w:left="432" w:hanging="432"/>
      </w:pPr>
      <w:rPr>
        <w:rFonts w:ascii="Symbol" w:hAnsi="Symbol" w:hint="default"/>
      </w:rPr>
    </w:lvl>
  </w:abstractNum>
  <w:abstractNum w:abstractNumId="2" w15:restartNumberingAfterBreak="0">
    <w:nsid w:val="02A35991"/>
    <w:multiLevelType w:val="multilevel"/>
    <w:tmpl w:val="D684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4BDC"/>
    <w:multiLevelType w:val="multilevel"/>
    <w:tmpl w:val="1BE4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170E3"/>
    <w:multiLevelType w:val="multilevel"/>
    <w:tmpl w:val="2A2E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7362E"/>
    <w:multiLevelType w:val="hybridMultilevel"/>
    <w:tmpl w:val="078A913A"/>
    <w:lvl w:ilvl="0" w:tplc="F108703C">
      <w:start w:val="1"/>
      <w:numFmt w:val="bullet"/>
      <w:pStyle w:val="List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034082"/>
    <w:multiLevelType w:val="multilevel"/>
    <w:tmpl w:val="0BFA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35B09"/>
    <w:multiLevelType w:val="multilevel"/>
    <w:tmpl w:val="5A1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E26F0"/>
    <w:multiLevelType w:val="multilevel"/>
    <w:tmpl w:val="E034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95F9D"/>
    <w:multiLevelType w:val="multilevel"/>
    <w:tmpl w:val="B17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666F0"/>
    <w:multiLevelType w:val="multilevel"/>
    <w:tmpl w:val="C8B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A4569"/>
    <w:multiLevelType w:val="multilevel"/>
    <w:tmpl w:val="15BE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F3555"/>
    <w:multiLevelType w:val="multilevel"/>
    <w:tmpl w:val="8480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831DA"/>
    <w:multiLevelType w:val="multilevel"/>
    <w:tmpl w:val="47C2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56BFD"/>
    <w:multiLevelType w:val="multilevel"/>
    <w:tmpl w:val="423E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72779"/>
    <w:multiLevelType w:val="multilevel"/>
    <w:tmpl w:val="1C2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1496B"/>
    <w:multiLevelType w:val="hybridMultilevel"/>
    <w:tmpl w:val="8B86F606"/>
    <w:lvl w:ilvl="0" w:tplc="61AEB7E4">
      <w:start w:val="1"/>
      <w:numFmt w:val="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A84D6E"/>
    <w:multiLevelType w:val="multilevel"/>
    <w:tmpl w:val="91C0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672B9"/>
    <w:multiLevelType w:val="multilevel"/>
    <w:tmpl w:val="D65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96719"/>
    <w:multiLevelType w:val="multilevel"/>
    <w:tmpl w:val="DB66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355AE"/>
    <w:multiLevelType w:val="multilevel"/>
    <w:tmpl w:val="96F0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74ABF"/>
    <w:multiLevelType w:val="multilevel"/>
    <w:tmpl w:val="79C4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70EDD"/>
    <w:multiLevelType w:val="multilevel"/>
    <w:tmpl w:val="AAB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E1196"/>
    <w:multiLevelType w:val="multilevel"/>
    <w:tmpl w:val="D63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96FD3"/>
    <w:multiLevelType w:val="multilevel"/>
    <w:tmpl w:val="8294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2E2FD8"/>
    <w:multiLevelType w:val="multilevel"/>
    <w:tmpl w:val="7C5A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527DF1"/>
    <w:multiLevelType w:val="multilevel"/>
    <w:tmpl w:val="A31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4045DA"/>
    <w:multiLevelType w:val="multilevel"/>
    <w:tmpl w:val="E21A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956CAA"/>
    <w:multiLevelType w:val="multilevel"/>
    <w:tmpl w:val="21BE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961B90"/>
    <w:multiLevelType w:val="multilevel"/>
    <w:tmpl w:val="3A3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034918"/>
    <w:multiLevelType w:val="multilevel"/>
    <w:tmpl w:val="AC06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670B6"/>
    <w:multiLevelType w:val="multilevel"/>
    <w:tmpl w:val="6768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C2F00"/>
    <w:multiLevelType w:val="multilevel"/>
    <w:tmpl w:val="9728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9961A3"/>
    <w:multiLevelType w:val="multilevel"/>
    <w:tmpl w:val="D734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1E32A4"/>
    <w:multiLevelType w:val="multilevel"/>
    <w:tmpl w:val="06E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513B0D"/>
    <w:multiLevelType w:val="multilevel"/>
    <w:tmpl w:val="49DC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37458E"/>
    <w:multiLevelType w:val="multilevel"/>
    <w:tmpl w:val="4020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966211"/>
    <w:multiLevelType w:val="multilevel"/>
    <w:tmpl w:val="F162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FA76DF"/>
    <w:multiLevelType w:val="multilevel"/>
    <w:tmpl w:val="2BC2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1852CA"/>
    <w:multiLevelType w:val="hybridMultilevel"/>
    <w:tmpl w:val="D19A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3A4785"/>
    <w:multiLevelType w:val="multilevel"/>
    <w:tmpl w:val="1442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667342"/>
    <w:multiLevelType w:val="multilevel"/>
    <w:tmpl w:val="DA9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BD7400"/>
    <w:multiLevelType w:val="multilevel"/>
    <w:tmpl w:val="D0CA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C65733"/>
    <w:multiLevelType w:val="multilevel"/>
    <w:tmpl w:val="F732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415769"/>
    <w:multiLevelType w:val="multilevel"/>
    <w:tmpl w:val="5D92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E83EDA"/>
    <w:multiLevelType w:val="multilevel"/>
    <w:tmpl w:val="0868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BD0D9C"/>
    <w:multiLevelType w:val="multilevel"/>
    <w:tmpl w:val="BC0A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A370C3"/>
    <w:multiLevelType w:val="multilevel"/>
    <w:tmpl w:val="5C30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71439E"/>
    <w:multiLevelType w:val="multilevel"/>
    <w:tmpl w:val="77C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902553"/>
    <w:multiLevelType w:val="multilevel"/>
    <w:tmpl w:val="1BAE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9B57FC"/>
    <w:multiLevelType w:val="multilevel"/>
    <w:tmpl w:val="3FE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6231B4"/>
    <w:multiLevelType w:val="multilevel"/>
    <w:tmpl w:val="EC56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513F36"/>
    <w:multiLevelType w:val="multilevel"/>
    <w:tmpl w:val="8EF8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845043"/>
    <w:multiLevelType w:val="multilevel"/>
    <w:tmpl w:val="AA5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B32DBF"/>
    <w:multiLevelType w:val="multilevel"/>
    <w:tmpl w:val="8A8C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532821"/>
    <w:multiLevelType w:val="multilevel"/>
    <w:tmpl w:val="737C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5909CD"/>
    <w:multiLevelType w:val="multilevel"/>
    <w:tmpl w:val="48A8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8110EC"/>
    <w:multiLevelType w:val="hybridMultilevel"/>
    <w:tmpl w:val="A330FC92"/>
    <w:lvl w:ilvl="0" w:tplc="0B66C61A">
      <w:start w:val="1"/>
      <w:numFmt w:val="decimal"/>
      <w:pStyle w:val="ListNumber"/>
      <w:lvlText w:val="%1."/>
      <w:lvlJc w:val="left"/>
      <w:pPr>
        <w:tabs>
          <w:tab w:val="num" w:pos="389"/>
        </w:tabs>
        <w:ind w:left="389" w:hanging="389"/>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44963E4"/>
    <w:multiLevelType w:val="hybridMultilevel"/>
    <w:tmpl w:val="0B725B38"/>
    <w:lvl w:ilvl="0" w:tplc="FB8A73C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7321A2"/>
    <w:multiLevelType w:val="multilevel"/>
    <w:tmpl w:val="15A6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2226A5"/>
    <w:multiLevelType w:val="multilevel"/>
    <w:tmpl w:val="722A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EF3B78"/>
    <w:multiLevelType w:val="multilevel"/>
    <w:tmpl w:val="4D6C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BA7D03"/>
    <w:multiLevelType w:val="multilevel"/>
    <w:tmpl w:val="69B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209114">
    <w:abstractNumId w:val="1"/>
  </w:num>
  <w:num w:numId="2" w16cid:durableId="1576666710">
    <w:abstractNumId w:val="1"/>
    <w:lvlOverride w:ilvl="0">
      <w:startOverride w:val="1"/>
    </w:lvlOverride>
  </w:num>
  <w:num w:numId="3" w16cid:durableId="301228964">
    <w:abstractNumId w:val="16"/>
  </w:num>
  <w:num w:numId="4" w16cid:durableId="2013604681">
    <w:abstractNumId w:val="0"/>
  </w:num>
  <w:num w:numId="5" w16cid:durableId="959534473">
    <w:abstractNumId w:val="58"/>
  </w:num>
  <w:num w:numId="6" w16cid:durableId="961695774">
    <w:abstractNumId w:val="57"/>
  </w:num>
  <w:num w:numId="7" w16cid:durableId="510488723">
    <w:abstractNumId w:val="5"/>
  </w:num>
  <w:num w:numId="8" w16cid:durableId="1284002582">
    <w:abstractNumId w:val="20"/>
  </w:num>
  <w:num w:numId="9" w16cid:durableId="329408683">
    <w:abstractNumId w:val="26"/>
  </w:num>
  <w:num w:numId="10" w16cid:durableId="1466046746">
    <w:abstractNumId w:val="31"/>
  </w:num>
  <w:num w:numId="11" w16cid:durableId="564530671">
    <w:abstractNumId w:val="29"/>
  </w:num>
  <w:num w:numId="12" w16cid:durableId="1805854952">
    <w:abstractNumId w:val="25"/>
  </w:num>
  <w:num w:numId="13" w16cid:durableId="1415198044">
    <w:abstractNumId w:val="12"/>
  </w:num>
  <w:num w:numId="14" w16cid:durableId="294338437">
    <w:abstractNumId w:val="42"/>
  </w:num>
  <w:num w:numId="15" w16cid:durableId="38554609">
    <w:abstractNumId w:val="9"/>
  </w:num>
  <w:num w:numId="16" w16cid:durableId="1537159414">
    <w:abstractNumId w:val="11"/>
  </w:num>
  <w:num w:numId="17" w16cid:durableId="1093168018">
    <w:abstractNumId w:val="4"/>
  </w:num>
  <w:num w:numId="18" w16cid:durableId="1143425474">
    <w:abstractNumId w:val="52"/>
  </w:num>
  <w:num w:numId="19" w16cid:durableId="821892576">
    <w:abstractNumId w:val="34"/>
  </w:num>
  <w:num w:numId="20" w16cid:durableId="420758145">
    <w:abstractNumId w:val="50"/>
  </w:num>
  <w:num w:numId="21" w16cid:durableId="304051121">
    <w:abstractNumId w:val="7"/>
  </w:num>
  <w:num w:numId="22" w16cid:durableId="1827277791">
    <w:abstractNumId w:val="8"/>
  </w:num>
  <w:num w:numId="23" w16cid:durableId="1455951513">
    <w:abstractNumId w:val="53"/>
  </w:num>
  <w:num w:numId="24" w16cid:durableId="967586785">
    <w:abstractNumId w:val="33"/>
  </w:num>
  <w:num w:numId="25" w16cid:durableId="2049408862">
    <w:abstractNumId w:val="6"/>
  </w:num>
  <w:num w:numId="26" w16cid:durableId="1045060037">
    <w:abstractNumId w:val="2"/>
  </w:num>
  <w:num w:numId="27" w16cid:durableId="428160659">
    <w:abstractNumId w:val="13"/>
  </w:num>
  <w:num w:numId="28" w16cid:durableId="430587511">
    <w:abstractNumId w:val="38"/>
  </w:num>
  <w:num w:numId="29" w16cid:durableId="1978954260">
    <w:abstractNumId w:val="14"/>
  </w:num>
  <w:num w:numId="30" w16cid:durableId="647365587">
    <w:abstractNumId w:val="19"/>
  </w:num>
  <w:num w:numId="31" w16cid:durableId="1265698192">
    <w:abstractNumId w:val="48"/>
  </w:num>
  <w:num w:numId="32" w16cid:durableId="2095929512">
    <w:abstractNumId w:val="3"/>
  </w:num>
  <w:num w:numId="33" w16cid:durableId="1562905065">
    <w:abstractNumId w:val="62"/>
  </w:num>
  <w:num w:numId="34" w16cid:durableId="429550623">
    <w:abstractNumId w:val="49"/>
  </w:num>
  <w:num w:numId="35" w16cid:durableId="1644240489">
    <w:abstractNumId w:val="28"/>
  </w:num>
  <w:num w:numId="36" w16cid:durableId="76443979">
    <w:abstractNumId w:val="40"/>
  </w:num>
  <w:num w:numId="37" w16cid:durableId="1900287153">
    <w:abstractNumId w:val="15"/>
  </w:num>
  <w:num w:numId="38" w16cid:durableId="540366114">
    <w:abstractNumId w:val="59"/>
  </w:num>
  <w:num w:numId="39" w16cid:durableId="948705243">
    <w:abstractNumId w:val="30"/>
  </w:num>
  <w:num w:numId="40" w16cid:durableId="989870965">
    <w:abstractNumId w:val="44"/>
  </w:num>
  <w:num w:numId="41" w16cid:durableId="1491629953">
    <w:abstractNumId w:val="21"/>
  </w:num>
  <w:num w:numId="42" w16cid:durableId="1898126858">
    <w:abstractNumId w:val="37"/>
  </w:num>
  <w:num w:numId="43" w16cid:durableId="1193030308">
    <w:abstractNumId w:val="10"/>
  </w:num>
  <w:num w:numId="44" w16cid:durableId="425417854">
    <w:abstractNumId w:val="60"/>
  </w:num>
  <w:num w:numId="45" w16cid:durableId="115488225">
    <w:abstractNumId w:val="32"/>
  </w:num>
  <w:num w:numId="46" w16cid:durableId="1172181155">
    <w:abstractNumId w:val="27"/>
  </w:num>
  <w:num w:numId="47" w16cid:durableId="766803706">
    <w:abstractNumId w:val="55"/>
  </w:num>
  <w:num w:numId="48" w16cid:durableId="2123063776">
    <w:abstractNumId w:val="17"/>
  </w:num>
  <w:num w:numId="49" w16cid:durableId="75057162">
    <w:abstractNumId w:val="18"/>
  </w:num>
  <w:num w:numId="50" w16cid:durableId="523976756">
    <w:abstractNumId w:val="45"/>
  </w:num>
  <w:num w:numId="51" w16cid:durableId="1663966962">
    <w:abstractNumId w:val="36"/>
  </w:num>
  <w:num w:numId="52" w16cid:durableId="916401924">
    <w:abstractNumId w:val="47"/>
  </w:num>
  <w:num w:numId="53" w16cid:durableId="388379170">
    <w:abstractNumId w:val="56"/>
  </w:num>
  <w:num w:numId="54" w16cid:durableId="1597859946">
    <w:abstractNumId w:val="41"/>
  </w:num>
  <w:num w:numId="55" w16cid:durableId="977880067">
    <w:abstractNumId w:val="61"/>
  </w:num>
  <w:num w:numId="56" w16cid:durableId="1848055805">
    <w:abstractNumId w:val="54"/>
  </w:num>
  <w:num w:numId="57" w16cid:durableId="1739669827">
    <w:abstractNumId w:val="51"/>
  </w:num>
  <w:num w:numId="58" w16cid:durableId="451940597">
    <w:abstractNumId w:val="43"/>
  </w:num>
  <w:num w:numId="59" w16cid:durableId="224264612">
    <w:abstractNumId w:val="22"/>
  </w:num>
  <w:num w:numId="60" w16cid:durableId="159973710">
    <w:abstractNumId w:val="24"/>
  </w:num>
  <w:num w:numId="61" w16cid:durableId="952201554">
    <w:abstractNumId w:val="35"/>
  </w:num>
  <w:num w:numId="62" w16cid:durableId="1827044382">
    <w:abstractNumId w:val="23"/>
  </w:num>
  <w:num w:numId="63" w16cid:durableId="1444615960">
    <w:abstractNumId w:val="46"/>
  </w:num>
  <w:num w:numId="64" w16cid:durableId="4190941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F79"/>
    <w:rsid w:val="003157C4"/>
    <w:rsid w:val="003653FD"/>
    <w:rsid w:val="00400755"/>
    <w:rsid w:val="00412923"/>
    <w:rsid w:val="004F0BD6"/>
    <w:rsid w:val="00594C24"/>
    <w:rsid w:val="00607CDF"/>
    <w:rsid w:val="00745A9B"/>
    <w:rsid w:val="008F2F79"/>
    <w:rsid w:val="00A1794C"/>
    <w:rsid w:val="00BC5900"/>
    <w:rsid w:val="00BD1616"/>
    <w:rsid w:val="00CD4B55"/>
    <w:rsid w:val="00D46A82"/>
    <w:rsid w:val="00E45D0B"/>
    <w:rsid w:val="00F37B0B"/>
    <w:rsid w:val="00FD1CB4"/>
    <w:rsid w:val="00FD6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67883"/>
  <w15:chartTrackingRefBased/>
  <w15:docId w15:val="{C23B6098-E662-4040-BDA6-D56DAD050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A2A2A" w:themeColor="text2"/>
        <w:sz w:val="22"/>
        <w:szCs w:val="22"/>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ageBreakBefore/>
      <w:spacing w:after="3600" w:line="240" w:lineRule="auto"/>
      <w:contextualSpacing/>
      <w:outlineLvl w:val="0"/>
    </w:pPr>
    <w:rPr>
      <w:rFonts w:asciiTheme="majorHAnsi" w:eastAsiaTheme="majorEastAsia" w:hAnsiTheme="majorHAnsi" w:cstheme="majorBidi"/>
      <w:b/>
      <w:sz w:val="110"/>
      <w:szCs w:val="32"/>
    </w:rPr>
  </w:style>
  <w:style w:type="paragraph" w:styleId="Heading2">
    <w:name w:val="heading 2"/>
    <w:basedOn w:val="Normal"/>
    <w:next w:val="Normal"/>
    <w:link w:val="Heading2Char"/>
    <w:uiPriority w:val="9"/>
    <w:unhideWhenUsed/>
    <w:qFormat/>
    <w:pPr>
      <w:keepNext/>
      <w:keepLines/>
      <w:pBdr>
        <w:top w:val="single" w:sz="24" w:space="18" w:color="2A2A2A" w:themeColor="text2"/>
      </w:pBdr>
      <w:spacing w:after="320" w:line="240" w:lineRule="auto"/>
      <w:contextualSpacing/>
      <w:outlineLvl w:val="1"/>
    </w:pPr>
    <w:rPr>
      <w:rFonts w:asciiTheme="majorHAnsi" w:eastAsiaTheme="majorEastAsia" w:hAnsiTheme="majorHAnsi" w:cstheme="majorBidi"/>
      <w:b/>
      <w:color w:val="E09B3B" w:themeColor="accent1"/>
      <w:sz w:val="38"/>
      <w:szCs w:val="26"/>
    </w:rPr>
  </w:style>
  <w:style w:type="paragraph" w:styleId="Heading3">
    <w:name w:val="heading 3"/>
    <w:basedOn w:val="Normal"/>
    <w:next w:val="Normal"/>
    <w:link w:val="Heading3Char"/>
    <w:uiPriority w:val="9"/>
    <w:semiHidden/>
    <w:unhideWhenUsed/>
    <w:qFormat/>
    <w:pPr>
      <w:keepNext/>
      <w:keepLines/>
      <w:spacing w:after="320" w:line="240" w:lineRule="auto"/>
      <w:contextualSpacing/>
      <w:outlineLvl w:val="2"/>
    </w:pPr>
    <w:rPr>
      <w:rFonts w:asciiTheme="majorHAnsi" w:eastAsiaTheme="majorEastAsia" w:hAnsiTheme="majorHAnsi" w:cstheme="majorBidi"/>
      <w:b/>
      <w:sz w:val="36"/>
      <w:szCs w:val="24"/>
    </w:rPr>
  </w:style>
  <w:style w:type="paragraph" w:styleId="Heading4">
    <w:name w:val="heading 4"/>
    <w:basedOn w:val="Normal"/>
    <w:next w:val="Normal"/>
    <w:link w:val="Heading4Char"/>
    <w:uiPriority w:val="9"/>
    <w:semiHidden/>
    <w:unhideWhenUsed/>
    <w:qFormat/>
    <w:pPr>
      <w:keepNext/>
      <w:keepLines/>
      <w:spacing w:after="320" w:line="240" w:lineRule="auto"/>
      <w:contextualSpacing/>
      <w:outlineLvl w:val="3"/>
    </w:pPr>
    <w:rPr>
      <w:rFonts w:asciiTheme="majorHAnsi" w:eastAsiaTheme="majorEastAsia" w:hAnsiTheme="majorHAnsi" w:cstheme="majorBidi"/>
      <w:b/>
      <w:i/>
      <w:iCs/>
      <w:sz w:val="36"/>
    </w:rPr>
  </w:style>
  <w:style w:type="paragraph" w:styleId="Heading5">
    <w:name w:val="heading 5"/>
    <w:basedOn w:val="Normal"/>
    <w:next w:val="Normal"/>
    <w:link w:val="Heading5Char"/>
    <w:uiPriority w:val="9"/>
    <w:semiHidden/>
    <w:unhideWhenUsed/>
    <w:qFormat/>
    <w:pPr>
      <w:keepNext/>
      <w:keepLines/>
      <w:spacing w:after="320" w:line="240" w:lineRule="auto"/>
      <w:contextualSpacing/>
      <w:outlineLvl w:val="4"/>
    </w:pPr>
    <w:rPr>
      <w:rFonts w:asciiTheme="majorHAnsi" w:eastAsiaTheme="majorEastAsia" w:hAnsiTheme="majorHAnsi" w:cstheme="majorBidi"/>
      <w:b/>
      <w:color w:val="949494" w:themeColor="text2" w:themeTint="80"/>
      <w:sz w:val="36"/>
    </w:rPr>
  </w:style>
  <w:style w:type="paragraph" w:styleId="Heading6">
    <w:name w:val="heading 6"/>
    <w:basedOn w:val="Normal"/>
    <w:next w:val="Normal"/>
    <w:link w:val="Heading6Char"/>
    <w:uiPriority w:val="9"/>
    <w:semiHidden/>
    <w:unhideWhenUsed/>
    <w:qFormat/>
    <w:pPr>
      <w:keepNext/>
      <w:keepLines/>
      <w:pBdr>
        <w:top w:val="single" w:sz="12" w:space="12" w:color="2A2A2A" w:themeColor="text2"/>
      </w:pBdr>
      <w:spacing w:after="320" w:line="240" w:lineRule="auto"/>
      <w:contextualSpacing/>
      <w:outlineLvl w:val="5"/>
    </w:pPr>
    <w:rPr>
      <w:rFonts w:asciiTheme="majorHAnsi" w:eastAsiaTheme="majorEastAsia" w:hAnsiTheme="majorHAnsi" w:cstheme="majorBidi"/>
      <w:b/>
      <w:color w:val="E09B3B" w:themeColor="accent1"/>
      <w:sz w:val="36"/>
    </w:rPr>
  </w:style>
  <w:style w:type="paragraph" w:styleId="Heading7">
    <w:name w:val="heading 7"/>
    <w:basedOn w:val="Normal"/>
    <w:next w:val="Normal"/>
    <w:link w:val="Heading7Char"/>
    <w:uiPriority w:val="9"/>
    <w:semiHidden/>
    <w:unhideWhenUsed/>
    <w:qFormat/>
    <w:pPr>
      <w:keepNext/>
      <w:keepLines/>
      <w:spacing w:after="240" w:line="240" w:lineRule="auto"/>
      <w:contextualSpacing/>
      <w:outlineLvl w:val="6"/>
    </w:pPr>
    <w:rPr>
      <w:rFonts w:asciiTheme="majorHAnsi" w:eastAsiaTheme="majorEastAsia" w:hAnsiTheme="majorHAnsi" w:cstheme="majorBidi"/>
      <w:b/>
      <w:iCs/>
      <w:sz w:val="32"/>
    </w:rPr>
  </w:style>
  <w:style w:type="paragraph" w:styleId="Heading8">
    <w:name w:val="heading 8"/>
    <w:basedOn w:val="Normal"/>
    <w:next w:val="Normal"/>
    <w:link w:val="Heading8Char"/>
    <w:uiPriority w:val="9"/>
    <w:semiHidden/>
    <w:unhideWhenUsed/>
    <w:qFormat/>
    <w:pPr>
      <w:keepNext/>
      <w:keepLines/>
      <w:spacing w:after="240" w:line="240" w:lineRule="auto"/>
      <w:contextualSpacing/>
      <w:outlineLvl w:val="7"/>
    </w:pPr>
    <w:rPr>
      <w:rFonts w:asciiTheme="majorHAnsi" w:eastAsiaTheme="majorEastAsia" w:hAnsiTheme="majorHAnsi" w:cstheme="majorBidi"/>
      <w:b/>
      <w:i/>
      <w:sz w:val="32"/>
      <w:szCs w:val="21"/>
    </w:rPr>
  </w:style>
  <w:style w:type="paragraph" w:styleId="Heading9">
    <w:name w:val="heading 9"/>
    <w:basedOn w:val="Normal"/>
    <w:next w:val="Normal"/>
    <w:link w:val="Heading9Char"/>
    <w:uiPriority w:val="9"/>
    <w:semiHidden/>
    <w:unhideWhenUsed/>
    <w:qFormat/>
    <w:pPr>
      <w:keepNext/>
      <w:keepLines/>
      <w:spacing w:after="240" w:line="240" w:lineRule="auto"/>
      <w:contextualSpacing/>
      <w:outlineLvl w:val="8"/>
    </w:pPr>
    <w:rPr>
      <w:rFonts w:asciiTheme="majorHAnsi" w:eastAsiaTheme="majorEastAsia" w:hAnsiTheme="majorHAnsi" w:cstheme="majorBidi"/>
      <w:b/>
      <w:iCs/>
      <w:color w:val="949494" w:themeColor="text2" w:themeTint="80"/>
      <w:sz w:val="3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pPr>
    <w:rPr>
      <w:b/>
      <w:sz w:val="46"/>
    </w:rPr>
  </w:style>
  <w:style w:type="character" w:customStyle="1" w:styleId="FooterChar">
    <w:name w:val="Footer Char"/>
    <w:basedOn w:val="DefaultParagraphFont"/>
    <w:link w:val="Footer"/>
    <w:uiPriority w:val="99"/>
    <w:rPr>
      <w:b/>
      <w:sz w:val="46"/>
    </w:rPr>
  </w:style>
  <w:style w:type="character" w:customStyle="1" w:styleId="Heading1Char">
    <w:name w:val="Heading 1 Char"/>
    <w:basedOn w:val="DefaultParagraphFont"/>
    <w:link w:val="Heading1"/>
    <w:uiPriority w:val="9"/>
    <w:rPr>
      <w:rFonts w:asciiTheme="majorHAnsi" w:eastAsiaTheme="majorEastAsia" w:hAnsiTheme="majorHAnsi" w:cstheme="majorBidi"/>
      <w:b/>
      <w:sz w:val="110"/>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E09B3B" w:themeColor="accent1"/>
      <w:sz w:val="38"/>
      <w:szCs w:val="26"/>
    </w:rPr>
  </w:style>
  <w:style w:type="paragraph" w:styleId="ListBullet">
    <w:name w:val="List Bullet"/>
    <w:basedOn w:val="Normal"/>
    <w:uiPriority w:val="10"/>
    <w:qFormat/>
    <w:pPr>
      <w:numPr>
        <w:numId w:val="7"/>
      </w:numPr>
      <w:spacing w:after="1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unhideWhenUsed/>
    <w:qFormat/>
    <w:pPr>
      <w:spacing w:before="400" w:after="520"/>
      <w:contextualSpacing/>
    </w:pPr>
    <w:rPr>
      <w:b/>
      <w:iCs/>
      <w:sz w:val="56"/>
    </w:rPr>
  </w:style>
  <w:style w:type="character" w:customStyle="1" w:styleId="IntenseQuoteChar">
    <w:name w:val="Intense Quote Char"/>
    <w:basedOn w:val="DefaultParagraphFont"/>
    <w:link w:val="IntenseQuote"/>
    <w:uiPriority w:val="30"/>
    <w:rPr>
      <w:b/>
      <w:iCs/>
      <w:sz w:val="56"/>
    </w:rPr>
  </w:style>
  <w:style w:type="table" w:customStyle="1" w:styleId="ModernPaper">
    <w:name w:val="Modern Paper"/>
    <w:basedOn w:val="TableNormal"/>
    <w:uiPriority w:val="99"/>
    <w:pPr>
      <w:spacing w:before="200" w:line="240" w:lineRule="auto"/>
    </w:pPr>
    <w:tblPr>
      <w:tblBorders>
        <w:insideH w:val="single" w:sz="8" w:space="0" w:color="2A2A2A" w:themeColor="text2"/>
      </w:tblBorders>
      <w:tblCellMar>
        <w:left w:w="144" w:type="dxa"/>
        <w:right w:w="144" w:type="dxa"/>
      </w:tblCellMar>
    </w:tblPr>
    <w:tcPr>
      <w:vAlign w:val="center"/>
    </w:tcPr>
    <w:tblStylePr w:type="firstRow">
      <w:pPr>
        <w:wordWrap/>
        <w:spacing w:beforeLines="0" w:before="480" w:beforeAutospacing="0" w:afterLines="0" w:after="360" w:afterAutospacing="0" w:line="216" w:lineRule="auto"/>
        <w:contextualSpacing w:val="0"/>
      </w:pPr>
      <w:rPr>
        <w:rFonts w:asciiTheme="majorHAnsi" w:hAnsiTheme="majorHAnsi"/>
        <w:b/>
        <w:i w:val="0"/>
        <w:color w:val="E09B3B" w:themeColor="accent1"/>
        <w:sz w:val="28"/>
      </w:rPr>
      <w:tblPr/>
      <w:trPr>
        <w:tblHeader/>
      </w:trPr>
      <w:tcPr>
        <w:tcBorders>
          <w:top w:val="nil"/>
          <w:left w:val="nil"/>
          <w:bottom w:val="single" w:sz="24" w:space="0" w:color="2A2A2A" w:themeColor="text2"/>
          <w:right w:val="nil"/>
          <w:insideH w:val="nil"/>
          <w:insideV w:val="nil"/>
          <w:tl2br w:val="nil"/>
          <w:tr2bl w:val="nil"/>
        </w:tcBorders>
      </w:tcPr>
    </w:tblStylePr>
    <w:tblStylePr w:type="firstCol">
      <w:pPr>
        <w:wordWrap/>
        <w:jc w:val="right"/>
      </w:pPr>
      <w:rPr>
        <w:b/>
      </w:rPr>
      <w:tblPr/>
      <w:tcPr>
        <w:tcMar>
          <w:top w:w="0" w:type="nil"/>
          <w:left w:w="0" w:type="nil"/>
          <w:bottom w:w="0" w:type="nil"/>
          <w:right w:w="432" w:type="dxa"/>
        </w:tcMar>
      </w:tcPr>
    </w:tblStylePr>
    <w:tblStylePr w:type="nwCell">
      <w:pPr>
        <w:wordWrap/>
        <w:jc w:val="left"/>
      </w:pPr>
    </w:tblStyle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sz w:val="36"/>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sz w:val="3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949494" w:themeColor="text2" w:themeTint="80"/>
      <w:sz w:val="36"/>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E09B3B" w:themeColor="accent1"/>
      <w:sz w:val="36"/>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sz w:val="3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sz w:val="32"/>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949494" w:themeColor="text2" w:themeTint="80"/>
      <w:sz w:val="32"/>
      <w:szCs w:val="21"/>
    </w:rPr>
  </w:style>
  <w:style w:type="character" w:styleId="Emphasis">
    <w:name w:val="Emphasis"/>
    <w:basedOn w:val="DefaultParagraphFont"/>
    <w:uiPriority w:val="20"/>
    <w:unhideWhenUsed/>
    <w:qFormat/>
    <w:rPr>
      <w:i w:val="0"/>
      <w:iCs/>
      <w:color w:val="E09B3B" w:themeColor="accent1"/>
    </w:rPr>
  </w:style>
  <w:style w:type="character" w:styleId="IntenseEmphasis">
    <w:name w:val="Intense Emphasis"/>
    <w:basedOn w:val="DefaultParagraphFont"/>
    <w:uiPriority w:val="21"/>
    <w:semiHidden/>
    <w:unhideWhenUsed/>
    <w:qFormat/>
    <w:rPr>
      <w:b/>
      <w:i/>
      <w:iCs/>
      <w:color w:val="E09B3B" w:themeColor="accent1"/>
    </w:rPr>
  </w:style>
  <w:style w:type="character" w:styleId="Strong">
    <w:name w:val="Strong"/>
    <w:basedOn w:val="DefaultParagraphFont"/>
    <w:uiPriority w:val="22"/>
    <w:unhideWhenUsed/>
    <w:qFormat/>
    <w:rPr>
      <w:b/>
      <w:bCs/>
    </w:rPr>
  </w:style>
  <w:style w:type="character" w:styleId="SubtleReference">
    <w:name w:val="Subtle Reference"/>
    <w:basedOn w:val="DefaultParagraphFont"/>
    <w:uiPriority w:val="31"/>
    <w:semiHidden/>
    <w:unhideWhenUsed/>
    <w:qFormat/>
    <w:rPr>
      <w:caps/>
      <w:smallCaps w:val="0"/>
      <w:color w:val="2A2A2A" w:themeColor="text2"/>
    </w:rPr>
  </w:style>
  <w:style w:type="character" w:styleId="IntenseReference">
    <w:name w:val="Intense Reference"/>
    <w:basedOn w:val="DefaultParagraphFont"/>
    <w:uiPriority w:val="32"/>
    <w:semiHidden/>
    <w:unhideWhenUsed/>
    <w:qFormat/>
    <w:rPr>
      <w:b/>
      <w:bCs/>
      <w:caps/>
      <w:smallCaps w:val="0"/>
      <w:color w:val="2A2A2A"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contextualSpacing/>
    </w:pPr>
    <w:rPr>
      <w:i/>
      <w:iCs/>
      <w:szCs w:val="18"/>
    </w:rPr>
  </w:style>
  <w:style w:type="paragraph" w:styleId="TOCHeading">
    <w:name w:val="TOC Heading"/>
    <w:basedOn w:val="Heading1"/>
    <w:next w:val="Normal"/>
    <w:uiPriority w:val="39"/>
    <w:semiHidden/>
    <w:unhideWhenUsed/>
    <w:qFormat/>
    <w:pPr>
      <w:keepNext/>
      <w:keepLines/>
      <w:pageBreakBefore w:val="0"/>
      <w:outlineLvl w:val="9"/>
    </w:pPr>
  </w:style>
  <w:style w:type="paragraph" w:styleId="Title">
    <w:name w:val="Title"/>
    <w:basedOn w:val="Normal"/>
    <w:next w:val="Normal"/>
    <w:link w:val="TitleChar"/>
    <w:uiPriority w:val="10"/>
    <w:unhideWhenUsed/>
    <w:qFormat/>
    <w:pPr>
      <w:spacing w:after="480" w:line="240" w:lineRule="auto"/>
      <w:contextualSpacing/>
    </w:pPr>
    <w:rPr>
      <w:rFonts w:asciiTheme="majorHAnsi" w:eastAsiaTheme="majorEastAsia" w:hAnsiTheme="majorHAnsi" w:cstheme="majorBidi"/>
      <w:b/>
      <w:kern w:val="28"/>
      <w:sz w:val="140"/>
      <w:szCs w:val="56"/>
    </w:rPr>
  </w:style>
  <w:style w:type="character" w:customStyle="1" w:styleId="TitleChar">
    <w:name w:val="Title Char"/>
    <w:basedOn w:val="DefaultParagraphFont"/>
    <w:link w:val="Title"/>
    <w:uiPriority w:val="10"/>
    <w:rPr>
      <w:rFonts w:asciiTheme="majorHAnsi" w:eastAsiaTheme="majorEastAsia" w:hAnsiTheme="majorHAnsi" w:cstheme="majorBidi"/>
      <w:b/>
      <w:kern w:val="28"/>
      <w:sz w:val="140"/>
      <w:szCs w:val="56"/>
    </w:rPr>
  </w:style>
  <w:style w:type="paragraph" w:styleId="Subtitle">
    <w:name w:val="Subtitle"/>
    <w:basedOn w:val="Normal"/>
    <w:next w:val="Normal"/>
    <w:link w:val="SubtitleChar"/>
    <w:uiPriority w:val="11"/>
    <w:semiHidden/>
    <w:unhideWhenUsed/>
    <w:qFormat/>
    <w:pPr>
      <w:numPr>
        <w:ilvl w:val="1"/>
      </w:numPr>
      <w:spacing w:after="1200" w:line="240" w:lineRule="auto"/>
      <w:contextualSpacing/>
    </w:pPr>
    <w:rPr>
      <w:rFonts w:eastAsiaTheme="minorEastAsia"/>
      <w:b/>
      <w:color w:val="E09B3B" w:themeColor="accent1"/>
      <w:sz w:val="56"/>
    </w:rPr>
  </w:style>
  <w:style w:type="character" w:customStyle="1" w:styleId="SubtitleChar">
    <w:name w:val="Subtitle Char"/>
    <w:basedOn w:val="DefaultParagraphFont"/>
    <w:link w:val="Subtitle"/>
    <w:uiPriority w:val="11"/>
    <w:semiHidden/>
    <w:rPr>
      <w:rFonts w:eastAsiaTheme="minorEastAsia"/>
      <w:b/>
      <w:color w:val="E09B3B" w:themeColor="accent1"/>
      <w:sz w:val="56"/>
      <w:szCs w:val="22"/>
    </w:rPr>
  </w:style>
  <w:style w:type="character" w:styleId="PlaceholderText">
    <w:name w:val="Placeholder Text"/>
    <w:basedOn w:val="DefaultParagraphFont"/>
    <w:uiPriority w:val="99"/>
    <w:semiHidden/>
    <w:rPr>
      <w:color w:val="808080"/>
    </w:rPr>
  </w:style>
  <w:style w:type="character" w:styleId="SubtleEmphasis">
    <w:name w:val="Subtle Emphasis"/>
    <w:basedOn w:val="DefaultParagraphFont"/>
    <w:uiPriority w:val="19"/>
    <w:semiHidden/>
    <w:unhideWhenUsed/>
    <w:qFormat/>
    <w:rPr>
      <w:i/>
      <w:iCs/>
      <w:color w:val="2A2A2A" w:themeColor="text2"/>
    </w:rPr>
  </w:style>
  <w:style w:type="paragraph" w:styleId="Quote">
    <w:name w:val="Quote"/>
    <w:basedOn w:val="Normal"/>
    <w:next w:val="Normal"/>
    <w:link w:val="QuoteChar"/>
    <w:uiPriority w:val="29"/>
    <w:unhideWhenUsed/>
    <w:qFormat/>
    <w:pPr>
      <w:spacing w:before="360" w:after="360"/>
      <w:contextualSpacing/>
    </w:pPr>
    <w:rPr>
      <w:iCs/>
      <w:sz w:val="60"/>
    </w:rPr>
  </w:style>
  <w:style w:type="character" w:customStyle="1" w:styleId="QuoteChar">
    <w:name w:val="Quote Char"/>
    <w:basedOn w:val="DefaultParagraphFont"/>
    <w:link w:val="Quote"/>
    <w:uiPriority w:val="29"/>
    <w:rPr>
      <w:iCs/>
      <w:sz w:val="6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1"/>
    <w:qFormat/>
    <w:pPr>
      <w:numPr>
        <w:numId w:val="6"/>
      </w:numPr>
      <w:spacing w:after="120"/>
    </w:pPr>
  </w:style>
  <w:style w:type="paragraph" w:styleId="BlockText">
    <w:name w:val="Block Text"/>
    <w:basedOn w:val="Normal"/>
    <w:uiPriority w:val="31"/>
    <w:unhideWhenUsed/>
    <w:pPr>
      <w:spacing w:before="360" w:after="360"/>
    </w:pPr>
    <w:rPr>
      <w:rFonts w:eastAsiaTheme="minorEastAsia"/>
      <w:iCs/>
      <w:color w:val="3E3E3E" w:themeColor="text2" w:themeTint="E6"/>
      <w:sz w:val="28"/>
    </w:rPr>
  </w:style>
  <w:style w:type="paragraph" w:styleId="NormalWeb">
    <w:name w:val="Normal (Web)"/>
    <w:basedOn w:val="Normal"/>
    <w:uiPriority w:val="99"/>
    <w:unhideWhenUsed/>
    <w:rsid w:val="008F2F79"/>
    <w:rPr>
      <w:rFonts w:ascii="Times New Roman" w:hAnsi="Times New Roman" w:cs="Times New Roman"/>
      <w:sz w:val="24"/>
      <w:szCs w:val="24"/>
    </w:rPr>
  </w:style>
  <w:style w:type="character" w:customStyle="1" w:styleId="apple-converted-space">
    <w:name w:val="apple-converted-space"/>
    <w:basedOn w:val="DefaultParagraphFont"/>
    <w:rsid w:val="00FD1CB4"/>
  </w:style>
  <w:style w:type="paragraph" w:styleId="ListParagraph">
    <w:name w:val="List Paragraph"/>
    <w:basedOn w:val="Normal"/>
    <w:uiPriority w:val="34"/>
    <w:unhideWhenUsed/>
    <w:qFormat/>
    <w:rsid w:val="004F0B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mar/Library/Containers/com.microsoft.Word/Data/Library/Application%20Support/Microsoft/Office/16.0/DTS/en-US%7b6655EA8E-D9B0-554C-B28E-27FE6217E357%7d/%7b291077F7-B074-B148-974A-858E85CE526C%7dtf10002078.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2A2A2A"/>
      </a:dk2>
      <a:lt2>
        <a:srgbClr val="F9F4EE"/>
      </a:lt2>
      <a:accent1>
        <a:srgbClr val="E09B3B"/>
      </a:accent1>
      <a:accent2>
        <a:srgbClr val="487B97"/>
      </a:accent2>
      <a:accent3>
        <a:srgbClr val="847B97"/>
      </a:accent3>
      <a:accent4>
        <a:srgbClr val="D96362"/>
      </a:accent4>
      <a:accent5>
        <a:srgbClr val="2B8073"/>
      </a:accent5>
      <a:accent6>
        <a:srgbClr val="B09C7D"/>
      </a:accent6>
      <a:hlink>
        <a:srgbClr val="847B97"/>
      </a:hlink>
      <a:folHlink>
        <a:srgbClr val="487B97"/>
      </a:folHlink>
    </a:clrScheme>
    <a:fontScheme name="Custom 9">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9A0AB-B0E7-8442-9171-174DF5D1E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Modern Paper.dotx</Template>
  <TotalTime>126</TotalTime>
  <Pages>32</Pages>
  <Words>5964</Words>
  <Characters>33999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omar Fandino</cp:lastModifiedBy>
  <cp:revision>2</cp:revision>
  <cp:lastPrinted>2025-10-16T04:55:00Z</cp:lastPrinted>
  <dcterms:created xsi:type="dcterms:W3CDTF">2025-10-16T00:41:00Z</dcterms:created>
  <dcterms:modified xsi:type="dcterms:W3CDTF">2025-10-16T05:05:00Z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TF10002028</vt:lpwstr>
  </property>
</Properties>
</file>