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F257" w14:textId="22F68F1F" w:rsidR="00D251CA" w:rsidRDefault="00D251CA">
      <w:pPr>
        <w:pStyle w:val="Date"/>
      </w:pPr>
      <w:r w:rsidRPr="00D251CA">
        <w:rPr>
          <w:bCs/>
        </w:rPr>
        <w:t>Living Water Network Inc</w:t>
      </w:r>
      <w:r w:rsidRPr="00D251CA">
        <w:br/>
        <w:t>Atlanta Financial Center</w:t>
      </w:r>
      <w:r w:rsidRPr="00D251CA">
        <w:br/>
        <w:t>3343 Peachtree Rd NE, Ste 145 PMB 2806</w:t>
      </w:r>
      <w:r w:rsidRPr="00D251CA">
        <w:br/>
        <w:t>Atlanta, GA 30326</w:t>
      </w:r>
    </w:p>
    <w:p w14:paraId="1AC5F499" w14:textId="273861D3" w:rsidR="00D251CA" w:rsidRDefault="00D251CA" w:rsidP="00D251CA">
      <w:pPr>
        <w:pStyle w:val="Date"/>
      </w:pPr>
      <w:r w:rsidRPr="00D251CA">
        <w:br/>
      </w:r>
      <w:r w:rsidR="00FD412A">
        <w:t xml:space="preserve">April </w:t>
      </w:r>
      <w:r w:rsidR="001F65C3">
        <w:t>20th</w:t>
      </w:r>
      <w:r w:rsidR="00FD412A">
        <w:t>, 2025</w:t>
      </w:r>
    </w:p>
    <w:p w14:paraId="309CB036" w14:textId="209DFDE6" w:rsidR="00D251CA" w:rsidRPr="00D251CA" w:rsidRDefault="00D251CA" w:rsidP="00D251CA">
      <w:pPr>
        <w:pStyle w:val="Date"/>
      </w:pPr>
      <w:r w:rsidRPr="00D251CA">
        <w:rPr>
          <w:b w:val="0"/>
          <w:spacing w:val="0"/>
        </w:rPr>
        <w:t>Internal Revenue Service</w:t>
      </w:r>
      <w:r w:rsidRPr="00D251CA">
        <w:rPr>
          <w:b w:val="0"/>
          <w:spacing w:val="0"/>
        </w:rPr>
        <w:br/>
        <w:t>Exempt Organizations Division</w:t>
      </w:r>
      <w:r w:rsidRPr="00D251CA">
        <w:rPr>
          <w:b w:val="0"/>
          <w:spacing w:val="0"/>
        </w:rPr>
        <w:br/>
        <w:t>PO BOX 2508, Room 6-403</w:t>
      </w:r>
      <w:r w:rsidRPr="00D251CA">
        <w:rPr>
          <w:b w:val="0"/>
          <w:spacing w:val="0"/>
        </w:rPr>
        <w:br/>
        <w:t>Cincinnati, OH 45201</w:t>
      </w:r>
    </w:p>
    <w:p w14:paraId="18485F17" w14:textId="77777777" w:rsidR="00D251CA" w:rsidRPr="00D251CA" w:rsidRDefault="00D251CA" w:rsidP="00D251CA">
      <w:r w:rsidRPr="00D251CA">
        <w:rPr>
          <w:b/>
          <w:bCs/>
        </w:rPr>
        <w:t>Subject: Request for Name Change Update in IRS Records</w:t>
      </w:r>
    </w:p>
    <w:p w14:paraId="2B74AB61" w14:textId="77777777" w:rsidR="00D251CA" w:rsidRPr="00D251CA" w:rsidRDefault="00D251CA" w:rsidP="00D251CA">
      <w:r w:rsidRPr="00D251CA">
        <w:t>Dear Sir/Madam,</w:t>
      </w:r>
    </w:p>
    <w:p w14:paraId="35DF80A8" w14:textId="38D2916D" w:rsidR="00D251CA" w:rsidRPr="00D251CA" w:rsidRDefault="00D251CA" w:rsidP="00D251CA">
      <w:r w:rsidRPr="00D251CA">
        <w:t>I hope this letter finds you well. I am writing to inform you of a recent name change for our organization. Please update your records to reflect the new name of our organization as </w:t>
      </w:r>
      <w:r w:rsidRPr="00D251CA">
        <w:rPr>
          <w:b/>
          <w:bCs/>
        </w:rPr>
        <w:t>Living Water Network</w:t>
      </w:r>
      <w:r w:rsidR="00FD412A">
        <w:rPr>
          <w:b/>
          <w:bCs/>
        </w:rPr>
        <w:t xml:space="preserve"> Inc</w:t>
      </w:r>
      <w:r w:rsidRPr="00D251CA">
        <w:t>.</w:t>
      </w:r>
    </w:p>
    <w:p w14:paraId="5A576D65" w14:textId="47C5E06C" w:rsidR="00D251CA" w:rsidRPr="00D251CA" w:rsidRDefault="00D251CA" w:rsidP="00D251CA">
      <w:r w:rsidRPr="00D251CA">
        <w:t>For your reference, the Employer Identification Number (EIN) for our organization is </w:t>
      </w:r>
      <w:r w:rsidRPr="00D251CA">
        <w:rPr>
          <w:b/>
          <w:bCs/>
        </w:rPr>
        <w:t>93-1859873</w:t>
      </w:r>
      <w:r w:rsidRPr="00D251CA">
        <w:t>, and the previous name of our organization was </w:t>
      </w:r>
      <w:r w:rsidRPr="00D251CA">
        <w:rPr>
          <w:b/>
          <w:bCs/>
        </w:rPr>
        <w:t xml:space="preserve">Living </w:t>
      </w:r>
      <w:proofErr w:type="spellStart"/>
      <w:r w:rsidRPr="00D251CA">
        <w:rPr>
          <w:b/>
          <w:bCs/>
        </w:rPr>
        <w:t>Hyd</w:t>
      </w:r>
      <w:r w:rsidR="0052504B">
        <w:rPr>
          <w:b/>
          <w:bCs/>
        </w:rPr>
        <w:t>a</w:t>
      </w:r>
      <w:r w:rsidRPr="00D251CA">
        <w:rPr>
          <w:b/>
          <w:bCs/>
        </w:rPr>
        <w:t>t</w:t>
      </w:r>
      <w:r w:rsidR="0052504B">
        <w:rPr>
          <w:b/>
          <w:bCs/>
        </w:rPr>
        <w:t>o</w:t>
      </w:r>
      <w:r w:rsidRPr="00D251CA">
        <w:rPr>
          <w:b/>
          <w:bCs/>
        </w:rPr>
        <w:t>s</w:t>
      </w:r>
      <w:proofErr w:type="spellEnd"/>
      <w:r w:rsidRPr="00D251CA">
        <w:rPr>
          <w:b/>
          <w:bCs/>
        </w:rPr>
        <w:t xml:space="preserve"> Ministries Inc</w:t>
      </w:r>
      <w:r w:rsidRPr="00D251CA">
        <w:t>.</w:t>
      </w:r>
    </w:p>
    <w:p w14:paraId="670C96A7" w14:textId="77777777" w:rsidR="00D251CA" w:rsidRPr="00D251CA" w:rsidRDefault="00D251CA" w:rsidP="00D251CA">
      <w:r w:rsidRPr="00D251CA">
        <w:t>If you require any additional documentation or information to process this update, please feel free to contact me directly.</w:t>
      </w:r>
    </w:p>
    <w:p w14:paraId="68FC7223" w14:textId="77777777" w:rsidR="00D251CA" w:rsidRPr="00D251CA" w:rsidRDefault="00D251CA" w:rsidP="00D251CA">
      <w:r w:rsidRPr="00D251CA">
        <w:t>Thank you for your attention to this matter. Should you have any questions or need further clarification, please do not hesitate to contact me.</w:t>
      </w:r>
    </w:p>
    <w:p w14:paraId="620864C0" w14:textId="77777777" w:rsidR="001F65C3" w:rsidRDefault="00D251CA" w:rsidP="00D251CA">
      <w:r w:rsidRPr="00D251CA">
        <w:t>Sincerely,</w:t>
      </w:r>
      <w:r w:rsidRPr="00D251CA">
        <w:br/>
      </w:r>
      <w:r w:rsidRPr="00D251CA">
        <w:rPr>
          <w:b/>
          <w:bCs/>
        </w:rPr>
        <w:t>Omar Fandino</w:t>
      </w:r>
      <w:r w:rsidRPr="00D251CA">
        <w:br/>
        <w:t>Founder/CEO</w:t>
      </w:r>
    </w:p>
    <w:p w14:paraId="40B23A68" w14:textId="770E0079" w:rsidR="00D251CA" w:rsidRPr="00D251CA" w:rsidRDefault="001F65C3" w:rsidP="00D251CA">
      <w:r>
        <w:rPr>
          <w:noProof/>
        </w:rPr>
        <w:drawing>
          <wp:inline distT="0" distB="0" distL="0" distR="0" wp14:anchorId="22BC3C72" wp14:editId="2A67A500">
            <wp:extent cx="1179328" cy="1179328"/>
            <wp:effectExtent l="0" t="0" r="0" b="0"/>
            <wp:docPr id="365388519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88519" name="Graphic 365388519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693" cy="118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1CA" w:rsidRPr="00D251CA">
        <w:br/>
        <w:t>Email: Ofandino@lwnetwork.org</w:t>
      </w:r>
      <w:r w:rsidR="00D251CA" w:rsidRPr="00D251CA">
        <w:br/>
        <w:t>Phone: 470-475-9123</w:t>
      </w:r>
    </w:p>
    <w:sectPr w:rsidR="00D251CA" w:rsidRPr="00D251CA">
      <w:headerReference w:type="default" r:id="rId9"/>
      <w:footerReference w:type="default" r:id="rId10"/>
      <w:headerReference w:type="first" r:id="rId11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4DC12" w14:textId="77777777" w:rsidR="006816FC" w:rsidRDefault="006816FC">
      <w:pPr>
        <w:spacing w:after="0" w:line="240" w:lineRule="auto"/>
      </w:pPr>
      <w:r>
        <w:separator/>
      </w:r>
    </w:p>
  </w:endnote>
  <w:endnote w:type="continuationSeparator" w:id="0">
    <w:p w14:paraId="2B2E6D2A" w14:textId="77777777" w:rsidR="006816FC" w:rsidRDefault="00681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F3E082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0F64" w14:textId="77777777" w:rsidR="006816FC" w:rsidRDefault="006816FC">
      <w:pPr>
        <w:spacing w:after="0" w:line="240" w:lineRule="auto"/>
      </w:pPr>
      <w:r>
        <w:separator/>
      </w:r>
    </w:p>
  </w:footnote>
  <w:footnote w:type="continuationSeparator" w:id="0">
    <w:p w14:paraId="51F10076" w14:textId="77777777" w:rsidR="006816FC" w:rsidRDefault="00681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A43A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DFEBF09" wp14:editId="00F37C56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2322077F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040FC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7F5AE56" wp14:editId="472DCA79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2285B75D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053284">
    <w:abstractNumId w:val="9"/>
  </w:num>
  <w:num w:numId="2" w16cid:durableId="1695619802">
    <w:abstractNumId w:val="7"/>
  </w:num>
  <w:num w:numId="3" w16cid:durableId="1870414609">
    <w:abstractNumId w:val="6"/>
  </w:num>
  <w:num w:numId="4" w16cid:durableId="1425686207">
    <w:abstractNumId w:val="5"/>
  </w:num>
  <w:num w:numId="5" w16cid:durableId="1425956673">
    <w:abstractNumId w:val="4"/>
  </w:num>
  <w:num w:numId="6" w16cid:durableId="1868789615">
    <w:abstractNumId w:val="8"/>
  </w:num>
  <w:num w:numId="7" w16cid:durableId="1515849011">
    <w:abstractNumId w:val="3"/>
  </w:num>
  <w:num w:numId="8" w16cid:durableId="2026706875">
    <w:abstractNumId w:val="2"/>
  </w:num>
  <w:num w:numId="9" w16cid:durableId="1548302224">
    <w:abstractNumId w:val="1"/>
  </w:num>
  <w:num w:numId="10" w16cid:durableId="58287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CA"/>
    <w:rsid w:val="00161A3E"/>
    <w:rsid w:val="001F65C3"/>
    <w:rsid w:val="00251664"/>
    <w:rsid w:val="003F5321"/>
    <w:rsid w:val="0048751C"/>
    <w:rsid w:val="004A52EC"/>
    <w:rsid w:val="00501646"/>
    <w:rsid w:val="00504A57"/>
    <w:rsid w:val="0052504B"/>
    <w:rsid w:val="00543970"/>
    <w:rsid w:val="00662E6F"/>
    <w:rsid w:val="00667193"/>
    <w:rsid w:val="006816FC"/>
    <w:rsid w:val="00775AFB"/>
    <w:rsid w:val="00827ED9"/>
    <w:rsid w:val="00940710"/>
    <w:rsid w:val="00AA77E8"/>
    <w:rsid w:val="00AC6117"/>
    <w:rsid w:val="00BC467A"/>
    <w:rsid w:val="00C368B4"/>
    <w:rsid w:val="00D251CA"/>
    <w:rsid w:val="00D32F50"/>
    <w:rsid w:val="00E5559C"/>
    <w:rsid w:val="00F72272"/>
    <w:rsid w:val="00F86C24"/>
    <w:rsid w:val="00FD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EF4CE"/>
  <w15:chartTrackingRefBased/>
  <w15:docId w15:val="{97E8E63A-938B-674A-85D0-EC18498E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321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1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/Library/Containers/com.microsoft.Word/Data/Library/Application%20Support/Microsoft/Office/16.0/DTS/en-US%7b58A06BD5-A853-1F4E-8FA7-31006142A650%7d/%7b49E65445-261C-9640-AE4E-7356A66ED1C5%7dtf10002080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{49E65445-261C-9640-AE4E-7356A66ED1C5}tf10002080.dotx</Template>
  <TotalTime>1036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</dc:creator>
  <cp:keywords/>
  <dc:description/>
  <cp:lastModifiedBy>Fandino, Omar</cp:lastModifiedBy>
  <cp:revision>3</cp:revision>
  <dcterms:created xsi:type="dcterms:W3CDTF">2025-02-26T20:11:00Z</dcterms:created>
  <dcterms:modified xsi:type="dcterms:W3CDTF">2025-04-29T17:14:00Z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